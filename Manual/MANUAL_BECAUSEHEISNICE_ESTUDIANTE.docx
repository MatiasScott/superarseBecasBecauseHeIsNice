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4D1" w14:textId="77777777" w:rsidR="001E1388" w:rsidRPr="00763F48" w:rsidRDefault="001E1388" w:rsidP="00D70D02">
      <w:pPr>
        <w:rPr>
          <w:rFonts w:ascii="Avenir LT Std 45 Book" w:hAnsi="Avenir LT Std 45 Book"/>
          <w:b w:val="0"/>
          <w:noProof/>
          <w:color w:val="auto"/>
          <w:sz w:val="24"/>
          <w:szCs w:val="24"/>
          <w:lang w:bidi="es-ES"/>
        </w:rPr>
      </w:pPr>
    </w:p>
    <w:p w14:paraId="22904058" w14:textId="77777777" w:rsidR="00FD57E6" w:rsidRDefault="00FD57E6" w:rsidP="00FD57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F3F11FC" wp14:editId="21A1AF1D">
            <wp:simplePos x="0" y="0"/>
            <wp:positionH relativeFrom="margin">
              <wp:align>center</wp:align>
            </wp:positionH>
            <wp:positionV relativeFrom="paragraph">
              <wp:posOffset>137070</wp:posOffset>
            </wp:positionV>
            <wp:extent cx="7545197" cy="1406849"/>
            <wp:effectExtent l="0" t="0" r="0" b="0"/>
            <wp:wrapNone/>
            <wp:docPr id="112043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1" b="74952"/>
                    <a:stretch/>
                  </pic:blipFill>
                  <pic:spPr bwMode="auto">
                    <a:xfrm>
                      <a:off x="0" y="0"/>
                      <a:ext cx="7545197" cy="140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14517" w14:textId="77777777" w:rsidR="00FD57E6" w:rsidRDefault="00FD57E6" w:rsidP="00FD57E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C7B8B6" wp14:editId="5305FB67">
                <wp:simplePos x="0" y="0"/>
                <wp:positionH relativeFrom="page">
                  <wp:posOffset>4053205</wp:posOffset>
                </wp:positionH>
                <wp:positionV relativeFrom="paragraph">
                  <wp:posOffset>7421245</wp:posOffset>
                </wp:positionV>
                <wp:extent cx="939165" cy="1414780"/>
                <wp:effectExtent l="0" t="0" r="0" b="0"/>
                <wp:wrapNone/>
                <wp:docPr id="7779044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19.15pt;margin-top:584.35pt;width:73.95pt;height:111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4045CE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A7DBB" wp14:editId="07062436">
                <wp:simplePos x="0" y="0"/>
                <wp:positionH relativeFrom="page">
                  <wp:posOffset>4977765</wp:posOffset>
                </wp:positionH>
                <wp:positionV relativeFrom="paragraph">
                  <wp:posOffset>7420610</wp:posOffset>
                </wp:positionV>
                <wp:extent cx="939165" cy="1414780"/>
                <wp:effectExtent l="0" t="0" r="0" b="0"/>
                <wp:wrapNone/>
                <wp:docPr id="7332891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95pt;margin-top:584.3pt;width:73.95pt;height:111.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12388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7E4B7" wp14:editId="70FE03B0">
                <wp:simplePos x="0" y="0"/>
                <wp:positionH relativeFrom="page">
                  <wp:posOffset>5901690</wp:posOffset>
                </wp:positionH>
                <wp:positionV relativeFrom="paragraph">
                  <wp:posOffset>7420610</wp:posOffset>
                </wp:positionV>
                <wp:extent cx="939800" cy="1414780"/>
                <wp:effectExtent l="0" t="0" r="0" b="0"/>
                <wp:wrapNone/>
                <wp:docPr id="449072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464.7pt;margin-top:584.3pt;width:74pt;height:111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1885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07484" wp14:editId="4CE2D647">
                <wp:simplePos x="0" y="0"/>
                <wp:positionH relativeFrom="page">
                  <wp:posOffset>6835866</wp:posOffset>
                </wp:positionH>
                <wp:positionV relativeFrom="paragraph">
                  <wp:posOffset>7421245</wp:posOffset>
                </wp:positionV>
                <wp:extent cx="939800" cy="1414780"/>
                <wp:effectExtent l="0" t="0" r="0" b="0"/>
                <wp:wrapNone/>
                <wp:docPr id="18730504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38.25pt;margin-top:584.35pt;width:74pt;height:111.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5DBDDF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331F8" wp14:editId="6DE0B834">
                <wp:simplePos x="0" y="0"/>
                <wp:positionH relativeFrom="page">
                  <wp:align>right</wp:align>
                </wp:positionH>
                <wp:positionV relativeFrom="paragraph">
                  <wp:posOffset>7790724</wp:posOffset>
                </wp:positionV>
                <wp:extent cx="8120743" cy="1426029"/>
                <wp:effectExtent l="0" t="0" r="13970" b="22225"/>
                <wp:wrapNone/>
                <wp:docPr id="13545159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743" cy="1426029"/>
                        </a:xfrm>
                        <a:prstGeom prst="rect">
                          <a:avLst/>
                        </a:prstGeom>
                        <a:solidFill>
                          <a:srgbClr val="3C3C3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88.25pt;margin-top:613.45pt;width:639.45pt;height:112.3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3c3c3b" strokecolor="#012639 [1604]" strokeweight="2pt" w14:anchorId="699CA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079D2C" wp14:editId="7C258B9B">
                <wp:simplePos x="0" y="0"/>
                <wp:positionH relativeFrom="page">
                  <wp:posOffset>4970417</wp:posOffset>
                </wp:positionH>
                <wp:positionV relativeFrom="paragraph">
                  <wp:posOffset>-727801</wp:posOffset>
                </wp:positionV>
                <wp:extent cx="1280160" cy="266700"/>
                <wp:effectExtent l="0" t="0" r="0" b="0"/>
                <wp:wrapNone/>
                <wp:docPr id="5571369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35pt;margin-top:-57.3pt;width:100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2ED8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9A55B" wp14:editId="3AF96B33">
                <wp:simplePos x="0" y="0"/>
                <wp:positionH relativeFrom="page">
                  <wp:posOffset>3689713</wp:posOffset>
                </wp:positionH>
                <wp:positionV relativeFrom="paragraph">
                  <wp:posOffset>-728889</wp:posOffset>
                </wp:positionV>
                <wp:extent cx="1280160" cy="266700"/>
                <wp:effectExtent l="0" t="0" r="0" b="0"/>
                <wp:wrapNone/>
                <wp:docPr id="1033196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290.55pt;margin-top:-57.4pt;width:100.8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B2313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266E3" wp14:editId="4481C065">
                <wp:simplePos x="0" y="0"/>
                <wp:positionH relativeFrom="page">
                  <wp:posOffset>2417263</wp:posOffset>
                </wp:positionH>
                <wp:positionV relativeFrom="paragraph">
                  <wp:posOffset>-728073</wp:posOffset>
                </wp:positionV>
                <wp:extent cx="1280160" cy="266700"/>
                <wp:effectExtent l="0" t="0" r="0" b="0"/>
                <wp:wrapNone/>
                <wp:docPr id="8526274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190.35pt;margin-top:-57.35pt;width:100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33DD3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EC9CB" wp14:editId="7250482F">
                <wp:simplePos x="0" y="0"/>
                <wp:positionH relativeFrom="page">
                  <wp:posOffset>1135380</wp:posOffset>
                </wp:positionH>
                <wp:positionV relativeFrom="paragraph">
                  <wp:posOffset>-731520</wp:posOffset>
                </wp:positionV>
                <wp:extent cx="1280160" cy="266700"/>
                <wp:effectExtent l="0" t="0" r="0" b="0"/>
                <wp:wrapNone/>
                <wp:docPr id="16484740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89.4pt;margin-top:-57.6pt;width:100.8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6DAB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E324E" wp14:editId="290C9E4C">
                <wp:simplePos x="0" y="0"/>
                <wp:positionH relativeFrom="page">
                  <wp:align>left</wp:align>
                </wp:positionH>
                <wp:positionV relativeFrom="paragraph">
                  <wp:posOffset>-1013460</wp:posOffset>
                </wp:positionV>
                <wp:extent cx="7871460" cy="426720"/>
                <wp:effectExtent l="0" t="0" r="15240" b="11430"/>
                <wp:wrapNone/>
                <wp:docPr id="15522518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460" cy="426720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0;margin-top:-79.8pt;width:619.8pt;height:33.6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49F8A3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">
                <w10:wrap anchorx="page"/>
              </v:rect>
            </w:pict>
          </mc:Fallback>
        </mc:AlternateContent>
      </w:r>
    </w:p>
    <w:p w14:paraId="32C44405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E72444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0B2A7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0DED973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048D68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55B23BC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4768E3B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199C8" wp14:editId="78157521">
                <wp:simplePos x="0" y="0"/>
                <wp:positionH relativeFrom="column">
                  <wp:posOffset>311150</wp:posOffset>
                </wp:positionH>
                <wp:positionV relativeFrom="paragraph">
                  <wp:posOffset>263525</wp:posOffset>
                </wp:positionV>
                <wp:extent cx="5159375" cy="826770"/>
                <wp:effectExtent l="0" t="0" r="0" b="0"/>
                <wp:wrapNone/>
                <wp:docPr id="19830534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CC53B" w14:textId="77777777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</w:pPr>
                            <w:r w:rsidRPr="00831F15"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199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4.5pt;margin-top:20.75pt;width:406.25pt;height:65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" filled="f" stroked="f" strokeweight=".5pt">
                <v:textbox>
                  <w:txbxContent>
                    <w:p w14:paraId="5C0CC53B" w14:textId="77777777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</w:pPr>
                      <w:r w:rsidRPr="00831F15"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B6D45" wp14:editId="04DBDAB1">
                <wp:simplePos x="0" y="0"/>
                <wp:positionH relativeFrom="page">
                  <wp:posOffset>920750</wp:posOffset>
                </wp:positionH>
                <wp:positionV relativeFrom="paragraph">
                  <wp:posOffset>133350</wp:posOffset>
                </wp:positionV>
                <wp:extent cx="5913755" cy="1099003"/>
                <wp:effectExtent l="0" t="0" r="10795" b="25400"/>
                <wp:wrapNone/>
                <wp:docPr id="14691729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99003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72.5pt;margin-top:10.5pt;width:465.65pt;height:86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6403F9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">
                <w10:wrap anchorx="page"/>
              </v:rect>
            </w:pict>
          </mc:Fallback>
        </mc:AlternateContent>
      </w:r>
    </w:p>
    <w:p w14:paraId="333B4A5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49FF4C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7F265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EF284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8E926F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3890FFA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617DFD" wp14:editId="5158B702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159375" cy="3333750"/>
                <wp:effectExtent l="0" t="0" r="0" b="0"/>
                <wp:wrapNone/>
                <wp:docPr id="4052157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333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75946" w14:textId="104CED14" w:rsidR="00FD57E6" w:rsidRPr="00620A3D" w:rsidRDefault="00620A3D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</w:pPr>
                            <w:r w:rsidRPr="00620A3D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>LANDING “BECAUSE HE IS NICE”</w:t>
                            </w:r>
                            <w:r w:rsidR="00FD57E6" w:rsidRPr="00620A3D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 xml:space="preserve"> PARA 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7DFD" id="_x0000_s1027" type="#_x0000_t202" style="position:absolute;margin-left:355.05pt;margin-top:7.35pt;width:406.25pt;height:262.5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" filled="f" stroked="f" strokeweight=".5pt">
                <v:textbox>
                  <w:txbxContent>
                    <w:p w14:paraId="70F75946" w14:textId="104CED14" w:rsidR="00FD57E6" w:rsidRPr="00620A3D" w:rsidRDefault="00620A3D" w:rsidP="00FD57E6">
                      <w:pPr>
                        <w:jc w:val="center"/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</w:pPr>
                      <w:r w:rsidRPr="00620A3D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>LANDING “BECAUSE HE IS NICE”</w:t>
                      </w:r>
                      <w:r w:rsidR="00FD57E6" w:rsidRPr="00620A3D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 xml:space="preserve"> PARA 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>ESTUDIANTE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6A47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75131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F2DF0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63C18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E05112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707B6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D3A337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CD6614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5DFDD1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BDEF06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2BA539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125F1C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7B9D116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E9718D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AED0772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60AA8D50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55A03CB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F45AE5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6E65BBD" w14:textId="3326BF31" w:rsidR="00D077E9" w:rsidRPr="00763F48" w:rsidRDefault="00D077E9" w:rsidP="00D70D02">
      <w:pPr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6598E703" w14:textId="321A88FD" w:rsidR="00D077E9" w:rsidRPr="00763F48" w:rsidRDefault="00D077E9">
      <w:pPr>
        <w:spacing w:after="200"/>
        <w:rPr>
          <w:rFonts w:ascii="Avenir LT Std 45 Book" w:hAnsi="Avenir LT Std 45 Book"/>
          <w:noProof/>
          <w:color w:val="auto"/>
          <w:sz w:val="24"/>
          <w:szCs w:val="24"/>
        </w:rPr>
      </w:pPr>
      <w:r w:rsidRPr="00763F48">
        <w:rPr>
          <w:rFonts w:ascii="Avenir LT Std 45 Book" w:hAnsi="Avenir LT Std 45 Book"/>
          <w:noProof/>
          <w:color w:val="auto"/>
          <w:sz w:val="24"/>
          <w:szCs w:val="24"/>
          <w:lang w:bidi="es-ES"/>
        </w:rPr>
        <w:br w:type="page"/>
      </w:r>
    </w:p>
    <w:p w14:paraId="2BBA6020" w14:textId="77777777" w:rsidR="00717791" w:rsidRPr="00763F48" w:rsidRDefault="00717791" w:rsidP="00DF027C">
      <w:pPr>
        <w:rPr>
          <w:rFonts w:ascii="Avenir LT Std 45 Book" w:hAnsi="Avenir LT Std 45 Book"/>
          <w:noProof/>
          <w:color w:val="auto"/>
          <w:sz w:val="24"/>
          <w:szCs w:val="24"/>
        </w:rPr>
        <w:sectPr w:rsidR="00717791" w:rsidRPr="00763F48" w:rsidSect="00FD57E6">
          <w:headerReference w:type="default" r:id="rId12"/>
          <w:footerReference w:type="default" r:id="rId13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sdt>
      <w:sdtPr>
        <w:rPr>
          <w:rFonts w:ascii="Avenir LT Std 45 Book" w:eastAsiaTheme="minorEastAsia" w:hAnsi="Avenir LT Std 45 Book" w:cstheme="minorBidi"/>
          <w:b/>
          <w:bCs/>
          <w:color w:val="auto"/>
          <w:sz w:val="24"/>
          <w:szCs w:val="24"/>
          <w:lang w:val="es-ES" w:eastAsia="en-US"/>
        </w:rPr>
        <w:id w:val="-525025280"/>
        <w:docPartObj>
          <w:docPartGallery w:val="Table of Contents"/>
          <w:docPartUnique/>
        </w:docPartObj>
      </w:sdtPr>
      <w:sdtContent>
        <w:p w14:paraId="0D3B16E3" w14:textId="3E702C27" w:rsidR="002A4F5C" w:rsidRPr="00763F48" w:rsidRDefault="002A4F5C">
          <w:pPr>
            <w:pStyle w:val="TtuloTDC"/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763F48">
            <w:rPr>
              <w:rFonts w:ascii="Avenir LT Std 45 Book" w:hAnsi="Avenir LT Std 45 Book"/>
              <w:color w:val="auto"/>
              <w:sz w:val="24"/>
              <w:szCs w:val="24"/>
              <w:lang w:val="es-ES"/>
            </w:rPr>
            <w:t>Contenido</w:t>
          </w:r>
        </w:p>
        <w:p w14:paraId="76AF6FE4" w14:textId="5B360A41" w:rsidR="007B25E2" w:rsidRDefault="00C8507D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begin"/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instrText xml:space="preserve"> TOC \o "1-4" \h \z \u </w:instrText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separate"/>
          </w:r>
          <w:hyperlink w:anchor="_Toc227584681" w:history="1">
            <w:r w:rsidR="007B25E2" w:rsidRPr="00192256">
              <w:rPr>
                <w:rStyle w:val="Hipervnculo"/>
                <w:rFonts w:ascii="Avenir LT Std 45 Book" w:hAnsi="Avenir LT Std 45 Book"/>
                <w:noProof/>
              </w:rPr>
              <w:t>1.</w:t>
            </w:r>
            <w:r w:rsidR="007B25E2"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B25E2" w:rsidRPr="00192256">
              <w:rPr>
                <w:rStyle w:val="Hipervnculo"/>
                <w:rFonts w:ascii="Avenir LT Std 45 Book" w:hAnsi="Avenir LT Std 45 Book"/>
                <w:noProof/>
              </w:rPr>
              <w:t>INTRODUCCIÓN</w:t>
            </w:r>
            <w:r w:rsidR="007B25E2">
              <w:rPr>
                <w:noProof/>
                <w:webHidden/>
              </w:rPr>
              <w:tab/>
            </w:r>
            <w:r w:rsidR="007B25E2">
              <w:rPr>
                <w:noProof/>
                <w:webHidden/>
              </w:rPr>
              <w:fldChar w:fldCharType="begin"/>
            </w:r>
            <w:r w:rsidR="007B25E2">
              <w:rPr>
                <w:noProof/>
                <w:webHidden/>
              </w:rPr>
              <w:instrText xml:space="preserve"> PAGEREF _Toc227584681 \h </w:instrText>
            </w:r>
            <w:r w:rsidR="007B25E2">
              <w:rPr>
                <w:noProof/>
                <w:webHidden/>
              </w:rPr>
            </w:r>
            <w:r w:rsidR="007B25E2">
              <w:rPr>
                <w:noProof/>
                <w:webHidden/>
              </w:rPr>
              <w:fldChar w:fldCharType="separate"/>
            </w:r>
            <w:r w:rsidR="007B25E2">
              <w:rPr>
                <w:noProof/>
                <w:webHidden/>
              </w:rPr>
              <w:t>1</w:t>
            </w:r>
            <w:r w:rsidR="007B25E2">
              <w:rPr>
                <w:noProof/>
                <w:webHidden/>
              </w:rPr>
              <w:fldChar w:fldCharType="end"/>
            </w:r>
          </w:hyperlink>
        </w:p>
        <w:p w14:paraId="43647809" w14:textId="46226216" w:rsidR="007B25E2" w:rsidRDefault="007B25E2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2" w:history="1">
            <w:r w:rsidRPr="00192256">
              <w:rPr>
                <w:rStyle w:val="Hipervnculo"/>
                <w:rFonts w:ascii="Avenir LT Std 45 Book" w:hAnsi="Avenir LT Std 45 Book"/>
                <w:noProof/>
              </w:rPr>
              <w:t>2.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rFonts w:ascii="Avenir LT Std 45 Book" w:hAnsi="Avenir LT Std 45 Boo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D501" w14:textId="69314568" w:rsidR="007B25E2" w:rsidRDefault="007B25E2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3" w:history="1">
            <w:r w:rsidRPr="00192256">
              <w:rPr>
                <w:rStyle w:val="Hipervnculo"/>
                <w:rFonts w:ascii="Avenir LT Std 45 Book" w:hAnsi="Avenir LT Std 45 Book"/>
                <w:noProof/>
              </w:rPr>
              <w:t>3.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rFonts w:ascii="Avenir LT Std 45 Book" w:hAnsi="Avenir LT Std 45 Book"/>
                <w:noProof/>
              </w:rPr>
              <w:t>ÁMBITO DE CAPACIDAD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31C6" w14:textId="2483EC88" w:rsidR="007B25E2" w:rsidRDefault="007B25E2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4" w:history="1">
            <w:r w:rsidRPr="00192256">
              <w:rPr>
                <w:rStyle w:val="Hipervnculo"/>
                <w:rFonts w:ascii="Avenir LT Std 45 Book" w:hAnsi="Avenir LT Std 45 Book"/>
                <w:noProof/>
              </w:rPr>
              <w:t>4.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rFonts w:ascii="Avenir LT Std 45 Book" w:hAnsi="Avenir LT Std 45 Boo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4B6D" w14:textId="0822CFED" w:rsidR="007B25E2" w:rsidRDefault="007B25E2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5" w:history="1">
            <w:r w:rsidRPr="00192256">
              <w:rPr>
                <w:rStyle w:val="Hipervnculo"/>
                <w:noProof/>
              </w:rPr>
              <w:t>4.1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bCs/>
                <w:noProof/>
              </w:rPr>
              <w:t>REQUISITOS MINIMOS PARA USAR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7C4D" w14:textId="2C5CCB0A" w:rsidR="007B25E2" w:rsidRDefault="007B25E2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6" w:history="1">
            <w:r w:rsidRPr="00192256">
              <w:rPr>
                <w:rStyle w:val="Hipervnculo"/>
                <w:noProof/>
              </w:rPr>
              <w:t>4.2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noProof/>
              </w:rPr>
              <w:t>COMO INGRESAR A LA PLATAFORMA DE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65870" w14:textId="5A5D019D" w:rsidR="007B25E2" w:rsidRDefault="007B25E2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7" w:history="1">
            <w:r w:rsidRPr="00192256">
              <w:rPr>
                <w:rStyle w:val="Hipervnculo"/>
                <w:noProof/>
              </w:rPr>
              <w:t>4.3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noProof/>
              </w:rPr>
              <w:t>ACTUALIZACIÓN DE INFORMACIÓN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B7895" w14:textId="3AD7FB7E" w:rsidR="007B25E2" w:rsidRDefault="007B25E2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8" w:history="1">
            <w:r w:rsidRPr="00192256">
              <w:rPr>
                <w:rStyle w:val="Hipervnculo"/>
                <w:noProof/>
              </w:rPr>
              <w:t>4.4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noProof/>
              </w:rPr>
              <w:t>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DD94D" w14:textId="19AF0AEF" w:rsidR="007B25E2" w:rsidRDefault="007B25E2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4689" w:history="1">
            <w:r w:rsidRPr="00192256">
              <w:rPr>
                <w:rStyle w:val="Hipervnculo"/>
                <w:noProof/>
              </w:rPr>
              <w:t>4.5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92256">
              <w:rPr>
                <w:rStyle w:val="Hipervnculo"/>
                <w:noProof/>
              </w:rPr>
              <w:t>PANTALLA INFORMATIVA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70CA" w14:textId="0A062B67" w:rsidR="002A4F5C" w:rsidRPr="00763F48" w:rsidRDefault="00C8507D" w:rsidP="00C02F43">
          <w:pPr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end"/>
          </w:r>
        </w:p>
      </w:sdtContent>
    </w:sdt>
    <w:p w14:paraId="6092365D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F300347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E9FF46E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21FD19F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16F8BFA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6557C2DB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E5E72E5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E008D43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6534AE0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C02EFD2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A2EDC9B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D6802F6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8E82D27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34F0BD0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28749E38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5C24574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19B019C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79C94916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A711159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2D1C4B6F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13DEE473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2A60CAD0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7285DCC5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2AFD4E75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6A229C6D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15204EC7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6D2DF0A3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96CC04F" w14:textId="77777777" w:rsidR="007B25E2" w:rsidRDefault="007B25E2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000AD07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Style20"/>
        <w:tblW w:w="63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400"/>
      </w:tblGrid>
      <w:tr w:rsidR="00FE5B30" w:rsidRPr="00FE5B30" w14:paraId="44FB47CC" w14:textId="77777777" w:rsidTr="00D007B7">
        <w:trPr>
          <w:trHeight w:val="324"/>
        </w:trPr>
        <w:tc>
          <w:tcPr>
            <w:tcW w:w="2949" w:type="dxa"/>
            <w:shd w:val="clear" w:color="auto" w:fill="D0CECE"/>
            <w:vAlign w:val="center"/>
          </w:tcPr>
          <w:p w14:paraId="018A35B9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lastRenderedPageBreak/>
              <w:t>Código:</w:t>
            </w:r>
          </w:p>
        </w:tc>
        <w:tc>
          <w:tcPr>
            <w:tcW w:w="3400" w:type="dxa"/>
            <w:vAlign w:val="center"/>
          </w:tcPr>
          <w:p w14:paraId="2E3BBE2B" w14:textId="718550BB" w:rsidR="00FE5B30" w:rsidRPr="00FE5B30" w:rsidRDefault="00FE5B30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  <w:r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ISTS</w:t>
            </w:r>
            <w:r w:rsidR="00050D88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-</w:t>
            </w:r>
            <w:r w:rsidR="00620A3D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GTI</w:t>
            </w:r>
          </w:p>
        </w:tc>
      </w:tr>
      <w:tr w:rsidR="00FE5B30" w:rsidRPr="00FE5B30" w14:paraId="28C186E7" w14:textId="77777777" w:rsidTr="00D007B7">
        <w:trPr>
          <w:trHeight w:val="315"/>
        </w:trPr>
        <w:tc>
          <w:tcPr>
            <w:tcW w:w="2949" w:type="dxa"/>
            <w:shd w:val="clear" w:color="auto" w:fill="D0CECE"/>
            <w:vAlign w:val="center"/>
          </w:tcPr>
          <w:p w14:paraId="76FE29B8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 de emisión:</w:t>
            </w:r>
          </w:p>
        </w:tc>
        <w:tc>
          <w:tcPr>
            <w:tcW w:w="3400" w:type="dxa"/>
            <w:vAlign w:val="center"/>
          </w:tcPr>
          <w:p w14:paraId="0F9380D1" w14:textId="3A09A883" w:rsidR="00FE5B30" w:rsidRPr="00FE5B30" w:rsidRDefault="00620A3D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highlight w:val="yellow"/>
                <w:lang w:val="es-ES"/>
              </w:rPr>
            </w:pP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20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04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/202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6</w:t>
            </w:r>
          </w:p>
        </w:tc>
      </w:tr>
    </w:tbl>
    <w:p w14:paraId="23610F81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p w14:paraId="5D9C9B8F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tbl>
      <w:tblPr>
        <w:tblStyle w:val="Style21"/>
        <w:tblW w:w="87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60"/>
      </w:tblGrid>
      <w:tr w:rsidR="00FE5B30" w:rsidRPr="00FE5B30" w14:paraId="317B537D" w14:textId="77777777" w:rsidTr="00D007B7">
        <w:trPr>
          <w:trHeight w:val="386"/>
        </w:trPr>
        <w:tc>
          <w:tcPr>
            <w:tcW w:w="2830" w:type="dxa"/>
            <w:shd w:val="clear" w:color="auto" w:fill="D0CECE"/>
            <w:vAlign w:val="center"/>
          </w:tcPr>
          <w:p w14:paraId="5C0892AA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Unidad/Área:</w:t>
            </w:r>
          </w:p>
        </w:tc>
        <w:tc>
          <w:tcPr>
            <w:tcW w:w="5960" w:type="dxa"/>
          </w:tcPr>
          <w:p w14:paraId="4FEF7C2B" w14:textId="77777777" w:rsidR="00FE5B30" w:rsidRPr="00FE5B30" w:rsidRDefault="00FE5B30" w:rsidP="00F75480">
            <w:pPr>
              <w:rPr>
                <w:rFonts w:ascii="Avenir LT Std 45 Book" w:hAnsi="Avenir LT Std 45 Book" w:cstheme="minorHAnsi"/>
                <w:b w:val="0"/>
                <w:bCs/>
                <w:color w:val="auto"/>
                <w:shd w:val="clear" w:color="auto" w:fill="FFFFFF"/>
              </w:rPr>
            </w:pPr>
            <w:r w:rsidRPr="00FE5B30">
              <w:rPr>
                <w:rFonts w:ascii="Avenir LT Std 45 Book" w:hAnsi="Avenir LT Std 45 Book" w:cstheme="minorHAnsi"/>
                <w:b w:val="0"/>
                <w:bCs/>
                <w:color w:val="auto"/>
                <w:sz w:val="22"/>
                <w:shd w:val="clear" w:color="auto" w:fill="FFFFFF"/>
              </w:rPr>
              <w:t>Coordinación de Tecnología de la Información y Comunicación</w:t>
            </w:r>
          </w:p>
        </w:tc>
      </w:tr>
      <w:tr w:rsidR="00FE5B30" w:rsidRPr="00FE5B30" w14:paraId="195F8629" w14:textId="77777777" w:rsidTr="00D007B7">
        <w:trPr>
          <w:trHeight w:val="385"/>
        </w:trPr>
        <w:tc>
          <w:tcPr>
            <w:tcW w:w="2830" w:type="dxa"/>
            <w:shd w:val="clear" w:color="auto" w:fill="D0CECE"/>
            <w:vAlign w:val="center"/>
          </w:tcPr>
          <w:p w14:paraId="633EC264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Ubicación:</w:t>
            </w:r>
          </w:p>
        </w:tc>
        <w:tc>
          <w:tcPr>
            <w:tcW w:w="5960" w:type="dxa"/>
          </w:tcPr>
          <w:p w14:paraId="79B46A50" w14:textId="77777777" w:rsidR="00FE5B30" w:rsidRPr="00FE5B30" w:rsidRDefault="00FE5B30" w:rsidP="00F75480">
            <w:pPr>
              <w:pStyle w:val="Sinespaciado"/>
              <w:rPr>
                <w:rFonts w:ascii="Avenir LT Std 45 Book" w:hAnsi="Avenir LT Std 45 Book"/>
                <w:bCs/>
              </w:rPr>
            </w:pPr>
            <w:r w:rsidRPr="00FE5B30">
              <w:rPr>
                <w:rFonts w:ascii="Avenir LT Std 45 Book" w:hAnsi="Avenir LT Std 45 Book"/>
                <w:bCs/>
              </w:rPr>
              <w:t>Av. General Rumiñahui e Isla Pinta 1111, a media cuadra del San Luis Shopping</w:t>
            </w:r>
          </w:p>
        </w:tc>
      </w:tr>
      <w:tr w:rsidR="00FE5B30" w:rsidRPr="00FE5B30" w14:paraId="2337147A" w14:textId="77777777" w:rsidTr="00D007B7">
        <w:trPr>
          <w:trHeight w:val="372"/>
        </w:trPr>
        <w:tc>
          <w:tcPr>
            <w:tcW w:w="2830" w:type="dxa"/>
            <w:shd w:val="clear" w:color="auto" w:fill="D0CECE"/>
            <w:vAlign w:val="center"/>
          </w:tcPr>
          <w:p w14:paraId="00AA998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 xml:space="preserve">Nombre responsable: </w:t>
            </w:r>
          </w:p>
        </w:tc>
        <w:tc>
          <w:tcPr>
            <w:tcW w:w="5960" w:type="dxa"/>
          </w:tcPr>
          <w:p w14:paraId="2BD19B14" w14:textId="348477AF" w:rsidR="00FE5B30" w:rsidRPr="00FE5B30" w:rsidRDefault="00620A3D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620A3D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Matias Scott Valdivieso Salvatierra</w:t>
            </w:r>
          </w:p>
        </w:tc>
      </w:tr>
      <w:tr w:rsidR="00FE5B30" w:rsidRPr="00FE5B30" w14:paraId="2EF58539" w14:textId="77777777" w:rsidTr="00D007B7">
        <w:trPr>
          <w:trHeight w:val="371"/>
        </w:trPr>
        <w:tc>
          <w:tcPr>
            <w:tcW w:w="2830" w:type="dxa"/>
            <w:shd w:val="clear" w:color="auto" w:fill="D0CECE"/>
            <w:vAlign w:val="center"/>
          </w:tcPr>
          <w:p w14:paraId="131952D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Proceso:</w:t>
            </w:r>
          </w:p>
        </w:tc>
        <w:tc>
          <w:tcPr>
            <w:tcW w:w="5960" w:type="dxa"/>
            <w:vAlign w:val="center"/>
          </w:tcPr>
          <w:p w14:paraId="4D8CD5DE" w14:textId="1BB75BC6" w:rsidR="00FE5B30" w:rsidRPr="00FE5B30" w:rsidRDefault="004169EA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176E98">
              <w:rPr>
                <w:rFonts w:ascii="Avenir LT Std 45 Book" w:hAnsi="Avenir LT Std 45 Book" w:cs="Segoe UI"/>
                <w:b w:val="0"/>
                <w:bCs/>
                <w:color w:val="auto"/>
                <w:sz w:val="22"/>
                <w:shd w:val="clear" w:color="auto" w:fill="FFFFFF"/>
              </w:rPr>
              <w:t>Gestión de Tecnologías de la Información</w:t>
            </w:r>
          </w:p>
        </w:tc>
      </w:tr>
    </w:tbl>
    <w:p w14:paraId="1C04962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</w:p>
    <w:p w14:paraId="770123B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  <w:r w:rsidRPr="00FE5B30">
        <w:rPr>
          <w:rFonts w:ascii="Avenir LT Std 45 Book" w:hAnsi="Avenir LT Std 45 Book" w:cs="Times New Roman"/>
          <w:color w:val="auto"/>
        </w:rPr>
        <w:tab/>
      </w:r>
    </w:p>
    <w:tbl>
      <w:tblPr>
        <w:tblStyle w:val="Style2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858"/>
        <w:gridCol w:w="2346"/>
        <w:gridCol w:w="1654"/>
      </w:tblGrid>
      <w:tr w:rsidR="00FE5B30" w:rsidRPr="00FE5B30" w14:paraId="349B1AE7" w14:textId="77777777" w:rsidTr="00F75480">
        <w:trPr>
          <w:trHeight w:val="455"/>
        </w:trPr>
        <w:tc>
          <w:tcPr>
            <w:tcW w:w="1636" w:type="dxa"/>
            <w:shd w:val="clear" w:color="auto" w:fill="D0CECE"/>
            <w:vAlign w:val="center"/>
          </w:tcPr>
          <w:p w14:paraId="01C4239D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RUBRO</w:t>
            </w:r>
          </w:p>
        </w:tc>
        <w:tc>
          <w:tcPr>
            <w:tcW w:w="2858" w:type="dxa"/>
            <w:shd w:val="clear" w:color="auto" w:fill="D0CECE"/>
            <w:vAlign w:val="center"/>
          </w:tcPr>
          <w:p w14:paraId="5C96E286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  <w:lang w:val="es-ES"/>
              </w:rPr>
              <w:t xml:space="preserve">NOMBRE y </w:t>
            </w: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CARGO</w:t>
            </w:r>
          </w:p>
        </w:tc>
        <w:tc>
          <w:tcPr>
            <w:tcW w:w="2346" w:type="dxa"/>
            <w:shd w:val="clear" w:color="auto" w:fill="D0CECE"/>
            <w:vAlign w:val="center"/>
          </w:tcPr>
          <w:p w14:paraId="237D1A22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FIRMA</w:t>
            </w:r>
          </w:p>
        </w:tc>
        <w:tc>
          <w:tcPr>
            <w:tcW w:w="1654" w:type="dxa"/>
            <w:shd w:val="clear" w:color="auto" w:fill="D0CECE"/>
            <w:vAlign w:val="center"/>
          </w:tcPr>
          <w:p w14:paraId="1160409A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</w:t>
            </w:r>
          </w:p>
        </w:tc>
      </w:tr>
      <w:tr w:rsidR="008C1AEE" w:rsidRPr="00FE5B30" w14:paraId="699917AA" w14:textId="77777777" w:rsidTr="00B9101B">
        <w:trPr>
          <w:trHeight w:val="1116"/>
        </w:trPr>
        <w:tc>
          <w:tcPr>
            <w:tcW w:w="1636" w:type="dxa"/>
            <w:vAlign w:val="center"/>
          </w:tcPr>
          <w:p w14:paraId="3D63EA48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Aprobado por:</w:t>
            </w:r>
          </w:p>
        </w:tc>
        <w:tc>
          <w:tcPr>
            <w:tcW w:w="2858" w:type="dxa"/>
            <w:vAlign w:val="center"/>
          </w:tcPr>
          <w:p w14:paraId="343C4AFC" w14:textId="77777777" w:rsidR="008C1AEE" w:rsidRPr="008C1AEE" w:rsidRDefault="008C1AEE" w:rsidP="008C1AEE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</w:pPr>
            <w:proofErr w:type="spellStart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MSc</w:t>
            </w:r>
            <w:proofErr w:type="spellEnd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. Ramiro Obando</w:t>
            </w:r>
          </w:p>
          <w:p w14:paraId="3D1FA83E" w14:textId="0815798C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  <w:lang w:val="es-ES"/>
              </w:rPr>
            </w:pP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>Director Administrativo Financiero</w:t>
            </w:r>
          </w:p>
        </w:tc>
        <w:tc>
          <w:tcPr>
            <w:tcW w:w="2346" w:type="dxa"/>
            <w:vAlign w:val="center"/>
          </w:tcPr>
          <w:p w14:paraId="0286356F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71BC8DCE" w14:textId="5C1343CF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</w:p>
        </w:tc>
      </w:tr>
      <w:tr w:rsidR="008C1AEE" w:rsidRPr="00FE5B30" w14:paraId="76D77DE1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08213FA3" w14:textId="58FC248E" w:rsidR="008C1AEE" w:rsidRPr="00FE5B30" w:rsidRDefault="00854A63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>
              <w:rPr>
                <w:rFonts w:ascii="Avenir LT Std 45 Book" w:hAnsi="Avenir LT Std 45 Book" w:cs="Times New Roman"/>
                <w:color w:val="auto"/>
                <w:sz w:val="22"/>
              </w:rPr>
              <w:t xml:space="preserve">Revisado Por: </w:t>
            </w:r>
          </w:p>
        </w:tc>
        <w:tc>
          <w:tcPr>
            <w:tcW w:w="2858" w:type="dxa"/>
            <w:vAlign w:val="center"/>
          </w:tcPr>
          <w:p w14:paraId="6A20E20A" w14:textId="66C2407B" w:rsidR="008C1AEE" w:rsidRPr="008C1AEE" w:rsidRDefault="00B9101B" w:rsidP="005C33DD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 xml:space="preserve"> </w:t>
            </w:r>
            <w:r w:rsidRPr="00B9101B">
              <w:rPr>
                <w:rFonts w:ascii="Avenir LT Std 45 Book" w:hAnsi="Avenir LT Std 45 Book"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346" w:type="dxa"/>
            <w:vAlign w:val="center"/>
          </w:tcPr>
          <w:p w14:paraId="0A8C7D11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4AA6AA13" w14:textId="5FDD7CE6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</w:rPr>
            </w:pPr>
          </w:p>
        </w:tc>
      </w:tr>
      <w:tr w:rsidR="00F12B7F" w:rsidRPr="00FE5B30" w14:paraId="0CF36606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43CD72A5" w14:textId="4786B91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Elaborado por:</w:t>
            </w:r>
          </w:p>
        </w:tc>
        <w:tc>
          <w:tcPr>
            <w:tcW w:w="2858" w:type="dxa"/>
            <w:vAlign w:val="center"/>
          </w:tcPr>
          <w:p w14:paraId="209087B3" w14:textId="77777777" w:rsidR="00B9101B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 w:rsidRPr="00C13D5E"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Mat</w:t>
            </w:r>
            <w:r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ias Scott Valdivieso Salvatierra</w:t>
            </w:r>
          </w:p>
          <w:p w14:paraId="3BB40BA5" w14:textId="63B2ABA7" w:rsidR="00F12B7F" w:rsidRPr="008C1AEE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>Coordinador de Tecnologías de la Información y Comunicación</w:t>
            </w:r>
          </w:p>
        </w:tc>
        <w:tc>
          <w:tcPr>
            <w:tcW w:w="2346" w:type="dxa"/>
            <w:vAlign w:val="center"/>
          </w:tcPr>
          <w:p w14:paraId="052F7B68" w14:textId="7777777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099DFCAE" w14:textId="6A1D4F70" w:rsidR="00F12B7F" w:rsidRPr="008C1AEE" w:rsidRDefault="00F12B7F" w:rsidP="00F12B7F">
            <w:pPr>
              <w:jc w:val="center"/>
              <w:rPr>
                <w:rFonts w:ascii="Avenir Next LT Pro" w:hAnsi="Avenir Next LT Pro" w:cs="Times New Roman"/>
                <w:b w:val="0"/>
                <w:bCs/>
                <w:color w:val="auto"/>
                <w:sz w:val="22"/>
              </w:rPr>
            </w:pPr>
          </w:p>
        </w:tc>
      </w:tr>
    </w:tbl>
    <w:p w14:paraId="44051EEB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/>
          <w:b w:val="0"/>
          <w:color w:val="auto"/>
        </w:rPr>
      </w:pPr>
    </w:p>
    <w:tbl>
      <w:tblPr>
        <w:tblW w:w="85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ACB9C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1"/>
        <w:gridCol w:w="2131"/>
        <w:gridCol w:w="2008"/>
        <w:gridCol w:w="1699"/>
      </w:tblGrid>
      <w:tr w:rsidR="009962DC" w:rsidRPr="009962DC" w14:paraId="097ED1AC" w14:textId="77777777" w:rsidTr="009962DC">
        <w:trPr>
          <w:trHeight w:val="300"/>
          <w:jc w:val="center"/>
        </w:trPr>
        <w:tc>
          <w:tcPr>
            <w:tcW w:w="85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D0CECE"/>
            <w:vAlign w:val="center"/>
            <w:hideMark/>
          </w:tcPr>
          <w:p w14:paraId="1995237A" w14:textId="01F85B1B" w:rsidR="009962DC" w:rsidRPr="009962DC" w:rsidRDefault="002A4F5C" w:rsidP="009962DC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br w:type="page"/>
            </w:r>
            <w:r w:rsidR="009962DC"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REGISTRO DE CAMBIOS EN EL DOCUMENTO</w:t>
            </w:r>
          </w:p>
        </w:tc>
      </w:tr>
      <w:tr w:rsidR="009962DC" w:rsidRPr="009962DC" w14:paraId="13D97DCF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E587F" w14:textId="1E2635B9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5F600" w14:textId="3AE7C895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MOTIVO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4B2D20" w14:textId="6906D5D1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RESPONSABLE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0EF745" w14:textId="46459D06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ELABORADO POR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0F952" w14:textId="77A5D0CF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FECHA</w:t>
            </w:r>
          </w:p>
        </w:tc>
      </w:tr>
      <w:tr w:rsidR="009962DC" w:rsidRPr="009962DC" w14:paraId="60B8E88B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C1876" w14:textId="4A685339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1.0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32B6D" w14:textId="1F4D85C7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Creación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5D627" w14:textId="7C11F57C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5830B" w14:textId="5803A037" w:rsidR="009962DC" w:rsidRPr="009962DC" w:rsidRDefault="00552132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 xml:space="preserve">Ing. </w:t>
            </w:r>
            <w:r w:rsid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0ED9F" w14:textId="2F7177B6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23/11/202</w:t>
            </w:r>
            <w:r w:rsidR="00552132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4</w:t>
            </w:r>
          </w:p>
        </w:tc>
      </w:tr>
    </w:tbl>
    <w:p w14:paraId="7EA0DAFB" w14:textId="77777777" w:rsidR="009962DC" w:rsidRPr="00763F48" w:rsidRDefault="009962DC" w:rsidP="00647BD6">
      <w:pPr>
        <w:rPr>
          <w:rFonts w:ascii="Avenir LT Std 45 Book" w:hAnsi="Avenir LT Std 45 Book"/>
          <w:color w:val="auto"/>
          <w:sz w:val="24"/>
          <w:szCs w:val="24"/>
        </w:rPr>
        <w:sectPr w:rsidR="009962DC" w:rsidRPr="00763F48" w:rsidSect="008C6067">
          <w:footerReference w:type="default" r:id="rId14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p w14:paraId="22560829" w14:textId="07BF80DB" w:rsidR="006D73B6" w:rsidRPr="00620A3D" w:rsidRDefault="006D73B6" w:rsidP="00620A3D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0" w:name="_Toc173309416"/>
      <w:bookmarkStart w:id="1" w:name="_Toc227584681"/>
      <w:r w:rsidRPr="00607D92">
        <w:rPr>
          <w:rFonts w:ascii="Avenir LT Std 45 Book" w:hAnsi="Avenir LT Std 45 Book"/>
          <w:color w:val="auto"/>
          <w:sz w:val="24"/>
          <w:szCs w:val="24"/>
        </w:rPr>
        <w:lastRenderedPageBreak/>
        <w:t>INTRODUCCIÓN</w:t>
      </w:r>
      <w:bookmarkEnd w:id="0"/>
      <w:bookmarkEnd w:id="1"/>
    </w:p>
    <w:p w14:paraId="489825B7" w14:textId="04AE63E7" w:rsidR="00620A3D" w:rsidRPr="00620A3D" w:rsidRDefault="00620A3D" w:rsidP="00620A3D">
      <w:pPr>
        <w:pStyle w:val="Contenido"/>
      </w:pPr>
      <w:r w:rsidRPr="00620A3D">
        <w:t xml:space="preserve">El manual de la Plataforma de Estudiantes del Programa de Becas es una herramienta de apoyo que sirve para orientar, paso a paso, el registro, </w:t>
      </w:r>
      <w:r w:rsidRPr="00620A3D">
        <w:t>actualización</w:t>
      </w:r>
      <w:r w:rsidRPr="00620A3D">
        <w:t xml:space="preserve"> de datos y acceso seguro de cada estudiante.</w:t>
      </w:r>
    </w:p>
    <w:p w14:paraId="0FEBAAE2" w14:textId="77777777" w:rsidR="00620A3D" w:rsidRPr="00620A3D" w:rsidRDefault="00620A3D" w:rsidP="00620A3D">
      <w:pPr>
        <w:pStyle w:val="Contenido"/>
      </w:pPr>
    </w:p>
    <w:p w14:paraId="5F076BED" w14:textId="356A700E" w:rsidR="00620A3D" w:rsidRPr="00620A3D" w:rsidRDefault="00620A3D" w:rsidP="00620A3D">
      <w:pPr>
        <w:pStyle w:val="Contenido"/>
      </w:pPr>
      <w:r w:rsidRPr="00620A3D">
        <w:t xml:space="preserve">Este sistema ha sido desarrollado para facilitar la </w:t>
      </w:r>
      <w:r w:rsidRPr="00620A3D">
        <w:t>gestión</w:t>
      </w:r>
      <w:r w:rsidRPr="00620A3D">
        <w:t xml:space="preserve"> de </w:t>
      </w:r>
      <w:r w:rsidRPr="00620A3D">
        <w:t>información</w:t>
      </w:r>
      <w:r w:rsidRPr="00620A3D">
        <w:t xml:space="preserve"> </w:t>
      </w:r>
      <w:r w:rsidRPr="00620A3D">
        <w:t>académica</w:t>
      </w:r>
      <w:r w:rsidRPr="00620A3D">
        <w:t xml:space="preserve"> y personal, mejorar la </w:t>
      </w:r>
      <w:r w:rsidRPr="00620A3D">
        <w:t>atención</w:t>
      </w:r>
      <w:r w:rsidRPr="00620A3D">
        <w:t xml:space="preserve"> a los estudiantes y hacer que los tramites sean </w:t>
      </w:r>
      <w:r w:rsidRPr="00620A3D">
        <w:t>más</w:t>
      </w:r>
      <w:r w:rsidRPr="00620A3D">
        <w:t xml:space="preserve"> claros y </w:t>
      </w:r>
      <w:r w:rsidRPr="00620A3D">
        <w:t>rápidos</w:t>
      </w:r>
      <w:r w:rsidRPr="00620A3D">
        <w:t>.</w:t>
      </w:r>
    </w:p>
    <w:p w14:paraId="3AC45C68" w14:textId="77777777" w:rsidR="00620A3D" w:rsidRPr="00620A3D" w:rsidRDefault="00620A3D" w:rsidP="00620A3D">
      <w:pPr>
        <w:pStyle w:val="Contenido"/>
      </w:pPr>
    </w:p>
    <w:p w14:paraId="1A19DE8C" w14:textId="768F256E" w:rsidR="00620A3D" w:rsidRPr="00620A3D" w:rsidRDefault="00620A3D" w:rsidP="00620A3D">
      <w:pPr>
        <w:pStyle w:val="Contenido"/>
      </w:pPr>
      <w:r w:rsidRPr="00620A3D">
        <w:t xml:space="preserve">Esta </w:t>
      </w:r>
      <w:r w:rsidRPr="00620A3D">
        <w:t>guía</w:t>
      </w:r>
      <w:r w:rsidRPr="00620A3D">
        <w:t xml:space="preserve"> </w:t>
      </w:r>
      <w:r w:rsidRPr="00620A3D">
        <w:t>está</w:t>
      </w:r>
      <w:r w:rsidRPr="00620A3D">
        <w:t xml:space="preserve"> pensada para personas que no son del </w:t>
      </w:r>
      <w:r w:rsidRPr="00620A3D">
        <w:t>área</w:t>
      </w:r>
      <w:r w:rsidRPr="00620A3D">
        <w:t xml:space="preserve"> de </w:t>
      </w:r>
      <w:r w:rsidRPr="00620A3D">
        <w:t>tecnología</w:t>
      </w:r>
      <w:r w:rsidRPr="00620A3D">
        <w:t xml:space="preserve">. No necesitas conocimientos </w:t>
      </w:r>
      <w:r w:rsidRPr="00620A3D">
        <w:t>técnicos</w:t>
      </w:r>
      <w:r w:rsidRPr="00620A3D">
        <w:t xml:space="preserve"> para seguirla.</w:t>
      </w:r>
    </w:p>
    <w:p w14:paraId="6D7B4F63" w14:textId="77777777" w:rsidR="00620A3D" w:rsidRPr="00620A3D" w:rsidRDefault="00620A3D" w:rsidP="00620A3D">
      <w:pPr>
        <w:pStyle w:val="Contenido"/>
      </w:pPr>
    </w:p>
    <w:p w14:paraId="31746BC9" w14:textId="2EA18173" w:rsidR="006D73B6" w:rsidRPr="00607D92" w:rsidRDefault="00620A3D" w:rsidP="00620A3D">
      <w:pPr>
        <w:pStyle w:val="Contenido"/>
        <w:rPr>
          <w:b/>
          <w:bCs/>
        </w:rPr>
      </w:pPr>
      <w:r w:rsidRPr="00620A3D">
        <w:t>Link de ingreso para estudiantes: https://becasuperarse.ec/</w:t>
      </w:r>
    </w:p>
    <w:p w14:paraId="73A28B63" w14:textId="67E10366" w:rsidR="006D73B6" w:rsidRPr="00620A3D" w:rsidRDefault="006D73B6" w:rsidP="00620A3D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2" w:name="_Toc173309417"/>
      <w:bookmarkStart w:id="3" w:name="_Toc227584682"/>
      <w:r w:rsidRPr="00607D92">
        <w:rPr>
          <w:rFonts w:ascii="Avenir LT Std 45 Book" w:hAnsi="Avenir LT Std 45 Book"/>
          <w:color w:val="auto"/>
          <w:sz w:val="24"/>
          <w:szCs w:val="24"/>
        </w:rPr>
        <w:t>OBJETIVO</w:t>
      </w:r>
      <w:bookmarkEnd w:id="3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2"/>
    </w:p>
    <w:p w14:paraId="779D742B" w14:textId="6438AC70" w:rsidR="00620A3D" w:rsidRPr="00620A3D" w:rsidRDefault="00620A3D" w:rsidP="00620A3D">
      <w:pPr>
        <w:pStyle w:val="Contenido"/>
      </w:pPr>
      <w:r w:rsidRPr="00620A3D">
        <w:t>El objetivo de este manual es que cualquier estudiante pueda:</w:t>
      </w:r>
    </w:p>
    <w:p w14:paraId="6E7E9512" w14:textId="0956DBBE" w:rsidR="00620A3D" w:rsidRPr="00620A3D" w:rsidRDefault="00620A3D" w:rsidP="00620A3D">
      <w:pPr>
        <w:pStyle w:val="Contenido"/>
        <w:numPr>
          <w:ilvl w:val="0"/>
          <w:numId w:val="24"/>
        </w:numPr>
      </w:pPr>
      <w:r w:rsidRPr="00620A3D">
        <w:t>Ingresar correctamente a la plataforma.</w:t>
      </w:r>
    </w:p>
    <w:p w14:paraId="0929D2B2" w14:textId="354A83C2" w:rsidR="00620A3D" w:rsidRPr="00620A3D" w:rsidRDefault="00620A3D" w:rsidP="00620A3D">
      <w:pPr>
        <w:pStyle w:val="Contenido"/>
        <w:numPr>
          <w:ilvl w:val="0"/>
          <w:numId w:val="24"/>
        </w:numPr>
      </w:pPr>
      <w:r w:rsidRPr="00620A3D">
        <w:t xml:space="preserve">Completar o actualizar su </w:t>
      </w:r>
      <w:r w:rsidRPr="00620A3D">
        <w:t>información</w:t>
      </w:r>
      <w:r w:rsidRPr="00620A3D">
        <w:t xml:space="preserve"> personal.</w:t>
      </w:r>
    </w:p>
    <w:p w14:paraId="2484B395" w14:textId="4900F2B1" w:rsidR="00620A3D" w:rsidRPr="00620A3D" w:rsidRDefault="00620A3D" w:rsidP="00620A3D">
      <w:pPr>
        <w:pStyle w:val="Contenido"/>
        <w:numPr>
          <w:ilvl w:val="0"/>
          <w:numId w:val="24"/>
        </w:numPr>
      </w:pPr>
      <w:r w:rsidRPr="00620A3D">
        <w:t xml:space="preserve">Recuperar su acceso si olvida la </w:t>
      </w:r>
      <w:r w:rsidRPr="00620A3D">
        <w:t>contraseña</w:t>
      </w:r>
      <w:r w:rsidRPr="00620A3D">
        <w:t>.</w:t>
      </w:r>
    </w:p>
    <w:p w14:paraId="11EA2875" w14:textId="65B719D7" w:rsidR="00620A3D" w:rsidRPr="00620A3D" w:rsidRDefault="00620A3D" w:rsidP="00620A3D">
      <w:pPr>
        <w:pStyle w:val="Contenido"/>
        <w:numPr>
          <w:ilvl w:val="0"/>
          <w:numId w:val="24"/>
        </w:numPr>
      </w:pPr>
      <w:r w:rsidRPr="00620A3D">
        <w:t xml:space="preserve">Cambiar su </w:t>
      </w:r>
      <w:r w:rsidRPr="00620A3D">
        <w:t>contraseña</w:t>
      </w:r>
      <w:r w:rsidRPr="00620A3D">
        <w:t xml:space="preserve"> por seguridad.</w:t>
      </w:r>
    </w:p>
    <w:p w14:paraId="5F1ED55D" w14:textId="5E1CAEC3" w:rsidR="00620A3D" w:rsidRPr="00620A3D" w:rsidRDefault="00620A3D" w:rsidP="00620A3D">
      <w:pPr>
        <w:pStyle w:val="Contenido"/>
        <w:numPr>
          <w:ilvl w:val="0"/>
          <w:numId w:val="24"/>
        </w:numPr>
      </w:pPr>
      <w:r w:rsidRPr="00620A3D">
        <w:t xml:space="preserve">Entender que hacer si aparece </w:t>
      </w:r>
      <w:r w:rsidRPr="00620A3D">
        <w:t>algún</w:t>
      </w:r>
      <w:r w:rsidRPr="00620A3D">
        <w:t xml:space="preserve"> mensaje de error.</w:t>
      </w:r>
    </w:p>
    <w:p w14:paraId="3CEC27DA" w14:textId="77777777" w:rsidR="00620A3D" w:rsidRPr="00620A3D" w:rsidRDefault="00620A3D" w:rsidP="00620A3D">
      <w:pPr>
        <w:pStyle w:val="Contenido"/>
      </w:pPr>
    </w:p>
    <w:p w14:paraId="176E5625" w14:textId="7C40CEFA" w:rsidR="006D73B6" w:rsidRPr="00607D92" w:rsidRDefault="00620A3D" w:rsidP="00620A3D">
      <w:pPr>
        <w:pStyle w:val="Contenido"/>
      </w:pPr>
      <w:r w:rsidRPr="00620A3D">
        <w:t xml:space="preserve">Al finalizar esta lectura, la persona usuaria </w:t>
      </w:r>
      <w:r w:rsidRPr="00620A3D">
        <w:t>debería</w:t>
      </w:r>
      <w:r w:rsidRPr="00620A3D">
        <w:t xml:space="preserve"> poder usar la plataforma sin ayuda </w:t>
      </w:r>
      <w:r w:rsidRPr="00620A3D">
        <w:t>técnica</w:t>
      </w:r>
      <w:r w:rsidRPr="00620A3D">
        <w:t>.</w:t>
      </w:r>
    </w:p>
    <w:p w14:paraId="2D2C5DA3" w14:textId="4A30716C" w:rsidR="006D73B6" w:rsidRPr="00620A3D" w:rsidRDefault="003D2A4C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4" w:name="_Toc173309418"/>
      <w:bookmarkStart w:id="5" w:name="_Toc227584683"/>
      <w:r w:rsidRPr="00607D92">
        <w:rPr>
          <w:rFonts w:ascii="Avenir LT Std 45 Book" w:hAnsi="Avenir LT Std 45 Book"/>
          <w:color w:val="auto"/>
          <w:sz w:val="24"/>
          <w:szCs w:val="24"/>
        </w:rPr>
        <w:t>ÁMBITO DE CAPACIDAD</w:t>
      </w:r>
      <w:bookmarkEnd w:id="5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4"/>
    </w:p>
    <w:p w14:paraId="0C4528F8" w14:textId="0916F084" w:rsidR="00620A3D" w:rsidRPr="00620A3D" w:rsidRDefault="00620A3D" w:rsidP="00620A3D">
      <w:pPr>
        <w:pStyle w:val="Contenido"/>
      </w:pPr>
      <w:r w:rsidRPr="00620A3D">
        <w:t>Este manual aplica para:</w:t>
      </w:r>
    </w:p>
    <w:p w14:paraId="54417887" w14:textId="3328B874" w:rsidR="00620A3D" w:rsidRPr="00620A3D" w:rsidRDefault="00620A3D" w:rsidP="00620A3D">
      <w:pPr>
        <w:pStyle w:val="Contenido"/>
        <w:numPr>
          <w:ilvl w:val="0"/>
          <w:numId w:val="26"/>
        </w:numPr>
      </w:pPr>
      <w:r w:rsidRPr="00620A3D">
        <w:t>Estudiantes nuevos que van a registrarse por primera vez.</w:t>
      </w:r>
    </w:p>
    <w:p w14:paraId="6EB9A2FD" w14:textId="7344E6EC" w:rsidR="00620A3D" w:rsidRPr="00620A3D" w:rsidRDefault="00620A3D" w:rsidP="00620A3D">
      <w:pPr>
        <w:pStyle w:val="Contenido"/>
        <w:numPr>
          <w:ilvl w:val="0"/>
          <w:numId w:val="26"/>
        </w:numPr>
      </w:pPr>
      <w:r w:rsidRPr="00620A3D">
        <w:t>Estudiantes ya registrados que necesitan actualizar datos.</w:t>
      </w:r>
    </w:p>
    <w:p w14:paraId="62AEBCD8" w14:textId="53751660" w:rsidR="00620A3D" w:rsidRPr="00620A3D" w:rsidRDefault="00620A3D" w:rsidP="00620A3D">
      <w:pPr>
        <w:pStyle w:val="Contenido"/>
        <w:numPr>
          <w:ilvl w:val="0"/>
          <w:numId w:val="26"/>
        </w:numPr>
      </w:pPr>
      <w:r w:rsidRPr="00620A3D">
        <w:t xml:space="preserve">Estudiantes que olvidaron la </w:t>
      </w:r>
      <w:r w:rsidRPr="00620A3D">
        <w:t>contraseña</w:t>
      </w:r>
      <w:r w:rsidRPr="00620A3D">
        <w:t xml:space="preserve"> y necesitan recuperarla.</w:t>
      </w:r>
    </w:p>
    <w:p w14:paraId="648F8AE6" w14:textId="630CDA09" w:rsidR="00620A3D" w:rsidRPr="00620A3D" w:rsidRDefault="00620A3D" w:rsidP="00620A3D">
      <w:pPr>
        <w:pStyle w:val="Contenido"/>
        <w:numPr>
          <w:ilvl w:val="0"/>
          <w:numId w:val="26"/>
        </w:numPr>
      </w:pPr>
      <w:r w:rsidRPr="00620A3D">
        <w:t xml:space="preserve">Estudiantes que desean cambiar su </w:t>
      </w:r>
      <w:r w:rsidRPr="00620A3D">
        <w:t>contraseña</w:t>
      </w:r>
      <w:r w:rsidRPr="00620A3D">
        <w:t>.</w:t>
      </w:r>
    </w:p>
    <w:p w14:paraId="71D090FD" w14:textId="77777777" w:rsidR="00620A3D" w:rsidRPr="00620A3D" w:rsidRDefault="00620A3D" w:rsidP="00620A3D">
      <w:pPr>
        <w:pStyle w:val="Contenido"/>
      </w:pPr>
    </w:p>
    <w:p w14:paraId="4FB11B10" w14:textId="50159B65" w:rsidR="00620A3D" w:rsidRPr="00620A3D" w:rsidRDefault="00620A3D" w:rsidP="00620A3D">
      <w:pPr>
        <w:pStyle w:val="Contenido"/>
      </w:pPr>
      <w:r w:rsidRPr="00620A3D">
        <w:t>Este manual NO cubre:</w:t>
      </w:r>
    </w:p>
    <w:p w14:paraId="58680489" w14:textId="7663EBD8" w:rsidR="00620A3D" w:rsidRPr="00620A3D" w:rsidRDefault="00620A3D" w:rsidP="00620A3D">
      <w:pPr>
        <w:pStyle w:val="Contenido"/>
        <w:numPr>
          <w:ilvl w:val="0"/>
          <w:numId w:val="25"/>
        </w:numPr>
      </w:pPr>
      <w:r w:rsidRPr="00620A3D">
        <w:t xml:space="preserve">Funciones internas de </w:t>
      </w:r>
      <w:r w:rsidRPr="00620A3D">
        <w:t>administración</w:t>
      </w:r>
      <w:r w:rsidRPr="00620A3D">
        <w:t>.</w:t>
      </w:r>
    </w:p>
    <w:p w14:paraId="2982DFCD" w14:textId="442C455F" w:rsidR="00620A3D" w:rsidRPr="00620A3D" w:rsidRDefault="00620A3D" w:rsidP="00620A3D">
      <w:pPr>
        <w:pStyle w:val="Contenido"/>
        <w:numPr>
          <w:ilvl w:val="0"/>
          <w:numId w:val="25"/>
        </w:numPr>
      </w:pPr>
      <w:r w:rsidRPr="00620A3D">
        <w:t xml:space="preserve">Configuraciones </w:t>
      </w:r>
      <w:r w:rsidRPr="00620A3D">
        <w:t>técnicas</w:t>
      </w:r>
      <w:r w:rsidRPr="00620A3D">
        <w:t xml:space="preserve"> del sistema.</w:t>
      </w:r>
    </w:p>
    <w:p w14:paraId="3280C9A5" w14:textId="0FC3BA2D" w:rsidR="00FE5B30" w:rsidRPr="00620A3D" w:rsidRDefault="00620A3D" w:rsidP="00620A3D">
      <w:pPr>
        <w:pStyle w:val="Contenido"/>
        <w:numPr>
          <w:ilvl w:val="0"/>
          <w:numId w:val="25"/>
        </w:numPr>
      </w:pPr>
      <w:r w:rsidRPr="00620A3D">
        <w:t xml:space="preserve">Cambios de </w:t>
      </w:r>
      <w:r w:rsidRPr="00620A3D">
        <w:t>código</w:t>
      </w:r>
      <w:r w:rsidRPr="00620A3D">
        <w:t xml:space="preserve"> o mantenimiento de la plataforma.</w:t>
      </w:r>
    </w:p>
    <w:p w14:paraId="569CEFD6" w14:textId="77777777" w:rsidR="004F6037" w:rsidRPr="00607D92" w:rsidRDefault="004F6037" w:rsidP="00620A3D">
      <w:pPr>
        <w:pStyle w:val="Contenido"/>
      </w:pPr>
    </w:p>
    <w:p w14:paraId="069DD1C4" w14:textId="77777777" w:rsidR="004F6037" w:rsidRPr="00607D92" w:rsidRDefault="004F6037" w:rsidP="00620A3D">
      <w:pPr>
        <w:pStyle w:val="Contenido"/>
      </w:pPr>
    </w:p>
    <w:p w14:paraId="59D7FA7A" w14:textId="77777777" w:rsidR="004F6037" w:rsidRPr="00607D92" w:rsidRDefault="004F6037" w:rsidP="00620A3D">
      <w:pPr>
        <w:pStyle w:val="Contenido"/>
      </w:pPr>
    </w:p>
    <w:p w14:paraId="6955225A" w14:textId="4C89FF77" w:rsidR="004F6037" w:rsidRPr="00607D92" w:rsidRDefault="00C97399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6" w:name="_Toc173309419"/>
      <w:bookmarkStart w:id="7" w:name="_Toc227584684"/>
      <w:r w:rsidRPr="00607D92">
        <w:rPr>
          <w:rFonts w:ascii="Avenir LT Std 45 Book" w:hAnsi="Avenir LT Std 45 Book"/>
          <w:color w:val="auto"/>
          <w:sz w:val="24"/>
          <w:szCs w:val="24"/>
        </w:rPr>
        <w:lastRenderedPageBreak/>
        <w:t>DESARROLLO</w:t>
      </w:r>
      <w:bookmarkEnd w:id="7"/>
    </w:p>
    <w:p w14:paraId="3EAB8420" w14:textId="77777777" w:rsidR="004F6037" w:rsidRPr="00607D92" w:rsidRDefault="004F6037" w:rsidP="008C1AEE">
      <w:pPr>
        <w:rPr>
          <w:rFonts w:ascii="Avenir LT Std 45 Book" w:hAnsi="Avenir LT Std 45 Book"/>
          <w:color w:val="auto"/>
          <w:sz w:val="24"/>
          <w:szCs w:val="24"/>
        </w:rPr>
      </w:pPr>
    </w:p>
    <w:p w14:paraId="54B1C89D" w14:textId="4960D24D" w:rsidR="00F31E9D" w:rsidRDefault="00620A3D" w:rsidP="008C1AEE">
      <w:pPr>
        <w:pStyle w:val="Ttulo2"/>
        <w:numPr>
          <w:ilvl w:val="1"/>
          <w:numId w:val="10"/>
        </w:numPr>
        <w:spacing w:line="276" w:lineRule="auto"/>
        <w:rPr>
          <w:bCs/>
          <w:color w:val="auto"/>
          <w:szCs w:val="24"/>
        </w:rPr>
      </w:pPr>
      <w:bookmarkStart w:id="8" w:name="_Toc227584685"/>
      <w:bookmarkEnd w:id="6"/>
      <w:r>
        <w:rPr>
          <w:bCs/>
          <w:color w:val="auto"/>
          <w:szCs w:val="24"/>
        </w:rPr>
        <w:t>REQUISITOS MINIMOS PARA USAR LA PLATAFORMA</w:t>
      </w:r>
      <w:bookmarkEnd w:id="8"/>
    </w:p>
    <w:p w14:paraId="0CF78F2E" w14:textId="0DC9232F" w:rsidR="00620A3D" w:rsidRPr="00620A3D" w:rsidRDefault="00620A3D" w:rsidP="00620A3D">
      <w:pPr>
        <w:pStyle w:val="Contenido"/>
      </w:pPr>
      <w:r w:rsidRPr="00620A3D">
        <w:t>Antes de iniciar, verifica lo siguiente:</w:t>
      </w:r>
    </w:p>
    <w:p w14:paraId="103C7F47" w14:textId="4E3CD448" w:rsidR="00620A3D" w:rsidRPr="00620A3D" w:rsidRDefault="00620A3D" w:rsidP="00620A3D">
      <w:pPr>
        <w:pStyle w:val="Contenido"/>
        <w:numPr>
          <w:ilvl w:val="0"/>
          <w:numId w:val="27"/>
        </w:numPr>
      </w:pPr>
      <w:r w:rsidRPr="00620A3D">
        <w:t xml:space="preserve">Tener un celular, </w:t>
      </w:r>
      <w:proofErr w:type="spellStart"/>
      <w:r w:rsidRPr="00620A3D">
        <w:t>tablet</w:t>
      </w:r>
      <w:proofErr w:type="spellEnd"/>
      <w:r w:rsidRPr="00620A3D">
        <w:t xml:space="preserve"> o computadora con internet.</w:t>
      </w:r>
    </w:p>
    <w:p w14:paraId="7BEB76AB" w14:textId="790D9E9D" w:rsidR="00620A3D" w:rsidRPr="00620A3D" w:rsidRDefault="00620A3D" w:rsidP="00620A3D">
      <w:pPr>
        <w:pStyle w:val="Contenido"/>
        <w:numPr>
          <w:ilvl w:val="0"/>
          <w:numId w:val="27"/>
        </w:numPr>
      </w:pPr>
      <w:r w:rsidRPr="00620A3D">
        <w:t>Usar un navegador actualizado (Google Chrome, Microsoft Edge o Mozilla Firefox).</w:t>
      </w:r>
    </w:p>
    <w:p w14:paraId="400D71F5" w14:textId="52FFA99D" w:rsidR="00620A3D" w:rsidRDefault="00620A3D" w:rsidP="00620A3D">
      <w:pPr>
        <w:pStyle w:val="Contenido"/>
        <w:numPr>
          <w:ilvl w:val="0"/>
          <w:numId w:val="27"/>
        </w:numPr>
      </w:pPr>
      <w:r w:rsidRPr="00620A3D">
        <w:t xml:space="preserve">Tener a mano tus datos personales y </w:t>
      </w:r>
      <w:r w:rsidRPr="00620A3D">
        <w:t>académicos</w:t>
      </w:r>
      <w:r w:rsidRPr="00620A3D">
        <w:t>.</w:t>
      </w:r>
    </w:p>
    <w:p w14:paraId="0CF68D77" w14:textId="77777777" w:rsidR="00620A3D" w:rsidRDefault="00620A3D" w:rsidP="00620A3D">
      <w:pPr>
        <w:pStyle w:val="Contenido"/>
      </w:pPr>
    </w:p>
    <w:p w14:paraId="61E3547D" w14:textId="646D144D" w:rsidR="00620A3D" w:rsidRDefault="00620A3D" w:rsidP="00620A3D">
      <w:pPr>
        <w:pStyle w:val="Ttulo2"/>
        <w:numPr>
          <w:ilvl w:val="1"/>
          <w:numId w:val="10"/>
        </w:numPr>
      </w:pPr>
      <w:bookmarkStart w:id="9" w:name="_Toc227584686"/>
      <w:r>
        <w:t>COMO INGRESAR A LA PLATAFORMA DE ESTUDIANTES</w:t>
      </w:r>
      <w:bookmarkEnd w:id="9"/>
    </w:p>
    <w:p w14:paraId="735ABACC" w14:textId="359A79F2" w:rsidR="00620A3D" w:rsidRDefault="00620A3D" w:rsidP="00620A3D">
      <w:pPr>
        <w:pStyle w:val="Contenido"/>
        <w:numPr>
          <w:ilvl w:val="0"/>
          <w:numId w:val="28"/>
        </w:numPr>
      </w:pPr>
      <w:r>
        <w:t>Abre el navegador de internet.</w:t>
      </w:r>
    </w:p>
    <w:p w14:paraId="7ABD0C55" w14:textId="63B70194" w:rsidR="00620A3D" w:rsidRDefault="00620A3D" w:rsidP="00620A3D">
      <w:pPr>
        <w:pStyle w:val="Contenido"/>
        <w:numPr>
          <w:ilvl w:val="0"/>
          <w:numId w:val="28"/>
        </w:numPr>
      </w:pPr>
      <w:r>
        <w:t xml:space="preserve">Escribe este enlace en la barra superior: </w:t>
      </w:r>
      <w:hyperlink r:id="rId15" w:history="1">
        <w:r w:rsidRPr="004B7C8C">
          <w:rPr>
            <w:rStyle w:val="Hipervnculo"/>
          </w:rPr>
          <w:t>https://becasuperarse.ec/</w:t>
        </w:r>
      </w:hyperlink>
      <w:r>
        <w:t xml:space="preserve"> </w:t>
      </w:r>
    </w:p>
    <w:p w14:paraId="418F0C32" w14:textId="6465716F" w:rsidR="00620A3D" w:rsidRDefault="00620A3D" w:rsidP="00620A3D">
      <w:pPr>
        <w:pStyle w:val="Contenido"/>
        <w:numPr>
          <w:ilvl w:val="0"/>
          <w:numId w:val="28"/>
        </w:numPr>
      </w:pPr>
      <w:r>
        <w:t>Presiona Enter.</w:t>
      </w:r>
    </w:p>
    <w:p w14:paraId="27D3A29F" w14:textId="22BD96A7" w:rsidR="00620A3D" w:rsidRDefault="00620A3D" w:rsidP="00620A3D">
      <w:pPr>
        <w:pStyle w:val="Contenido"/>
        <w:numPr>
          <w:ilvl w:val="0"/>
          <w:numId w:val="28"/>
        </w:numPr>
      </w:pPr>
      <w:r>
        <w:t>Espera a que cargue la pantalla principal.</w:t>
      </w:r>
    </w:p>
    <w:p w14:paraId="7D127A09" w14:textId="0A0141B2" w:rsidR="00620A3D" w:rsidRDefault="00620A3D" w:rsidP="00620A3D">
      <w:pPr>
        <w:pStyle w:val="Contenido"/>
        <w:numPr>
          <w:ilvl w:val="0"/>
          <w:numId w:val="28"/>
        </w:numPr>
      </w:pPr>
      <w:r>
        <w:t xml:space="preserve">Ingresa tus datos </w:t>
      </w:r>
      <w:r>
        <w:t>según</w:t>
      </w:r>
      <w:r>
        <w:t xml:space="preserve"> te solicite el sistema.</w:t>
      </w:r>
    </w:p>
    <w:p w14:paraId="48E0A806" w14:textId="19148EAF" w:rsidR="00620A3D" w:rsidRDefault="00620A3D" w:rsidP="00620A3D">
      <w:pPr>
        <w:pStyle w:val="Contenido"/>
        <w:numPr>
          <w:ilvl w:val="0"/>
          <w:numId w:val="28"/>
        </w:numPr>
      </w:pPr>
      <w:r>
        <w:t xml:space="preserve">Haz clic en el </w:t>
      </w:r>
      <w:r>
        <w:t>botón</w:t>
      </w:r>
      <w:r>
        <w:t xml:space="preserve"> para entrar.</w:t>
      </w:r>
    </w:p>
    <w:p w14:paraId="6D9AD8A6" w14:textId="77777777" w:rsidR="00620A3D" w:rsidRDefault="00620A3D" w:rsidP="00620A3D">
      <w:pPr>
        <w:pStyle w:val="Contenido"/>
      </w:pPr>
    </w:p>
    <w:p w14:paraId="1FD21D87" w14:textId="6AB892D5" w:rsidR="00620A3D" w:rsidRDefault="00620A3D" w:rsidP="00620A3D">
      <w:pPr>
        <w:pStyle w:val="Contenido"/>
      </w:pPr>
      <w:r>
        <w:t>Si el sistema no abre:</w:t>
      </w:r>
    </w:p>
    <w:p w14:paraId="5AC398B6" w14:textId="1F3C8722" w:rsidR="00620A3D" w:rsidRDefault="00620A3D" w:rsidP="00620A3D">
      <w:pPr>
        <w:pStyle w:val="Contenido"/>
        <w:numPr>
          <w:ilvl w:val="0"/>
          <w:numId w:val="29"/>
        </w:numPr>
      </w:pPr>
      <w:r>
        <w:t>Revisa si tienes internet.</w:t>
      </w:r>
    </w:p>
    <w:p w14:paraId="1CC661B3" w14:textId="665E2611" w:rsidR="00620A3D" w:rsidRDefault="00620A3D" w:rsidP="00620A3D">
      <w:pPr>
        <w:pStyle w:val="Contenido"/>
        <w:numPr>
          <w:ilvl w:val="0"/>
          <w:numId w:val="29"/>
        </w:numPr>
      </w:pPr>
      <w:r>
        <w:t xml:space="preserve">Intenta actualizar la </w:t>
      </w:r>
      <w:r>
        <w:t>página</w:t>
      </w:r>
      <w:r>
        <w:t xml:space="preserve"> (tecla F5).</w:t>
      </w:r>
    </w:p>
    <w:p w14:paraId="019ED2DE" w14:textId="00082515" w:rsidR="00620A3D" w:rsidRDefault="00620A3D" w:rsidP="00620A3D">
      <w:pPr>
        <w:pStyle w:val="Contenido"/>
        <w:numPr>
          <w:ilvl w:val="0"/>
          <w:numId w:val="29"/>
        </w:numPr>
      </w:pPr>
      <w:r>
        <w:t>Cierra y vuelve a abrir el navegador.</w:t>
      </w:r>
    </w:p>
    <w:p w14:paraId="668055EB" w14:textId="6D600F42" w:rsidR="00620A3D" w:rsidRDefault="00620A3D" w:rsidP="00620A3D">
      <w:pPr>
        <w:pStyle w:val="Contenido"/>
        <w:numPr>
          <w:ilvl w:val="0"/>
          <w:numId w:val="29"/>
        </w:numPr>
      </w:pPr>
      <w:r>
        <w:t>Verifica que el enlace este escrito correctamente.</w:t>
      </w:r>
    </w:p>
    <w:p w14:paraId="78DC7FEB" w14:textId="77777777" w:rsidR="00620A3D" w:rsidRDefault="00620A3D" w:rsidP="00620A3D">
      <w:pPr>
        <w:pStyle w:val="Contenido"/>
      </w:pPr>
    </w:p>
    <w:p w14:paraId="126EB9D7" w14:textId="3CD31775" w:rsidR="00620A3D" w:rsidRDefault="00620A3D" w:rsidP="00620A3D">
      <w:pPr>
        <w:pStyle w:val="Contenido"/>
        <w:jc w:val="center"/>
      </w:pPr>
      <w:r w:rsidRPr="00620A3D">
        <w:drawing>
          <wp:inline distT="0" distB="0" distL="0" distR="0" wp14:anchorId="0937B089" wp14:editId="02842E7A">
            <wp:extent cx="5400040" cy="2766695"/>
            <wp:effectExtent l="0" t="0" r="0" b="0"/>
            <wp:docPr id="90336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6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5BC6" w14:textId="77777777" w:rsidR="00620A3D" w:rsidRDefault="00620A3D" w:rsidP="00620A3D">
      <w:pPr>
        <w:pStyle w:val="Contenido"/>
        <w:jc w:val="center"/>
      </w:pPr>
    </w:p>
    <w:p w14:paraId="49396522" w14:textId="31FFF481" w:rsidR="007B25E2" w:rsidRDefault="007B25E2" w:rsidP="007B25E2">
      <w:pPr>
        <w:pStyle w:val="Contenido"/>
        <w:jc w:val="center"/>
      </w:pPr>
    </w:p>
    <w:p w14:paraId="4A0E0501" w14:textId="77777777" w:rsidR="007B25E2" w:rsidRDefault="007B25E2" w:rsidP="007B25E2">
      <w:pPr>
        <w:pStyle w:val="Contenido"/>
        <w:jc w:val="center"/>
      </w:pPr>
    </w:p>
    <w:p w14:paraId="193B0A24" w14:textId="77777777" w:rsidR="007B25E2" w:rsidRDefault="007B25E2" w:rsidP="007B25E2">
      <w:pPr>
        <w:pStyle w:val="Contenido"/>
        <w:jc w:val="center"/>
      </w:pPr>
    </w:p>
    <w:p w14:paraId="0D7AEC04" w14:textId="0042D194" w:rsidR="005A3629" w:rsidRDefault="005A3629" w:rsidP="005A3629">
      <w:pPr>
        <w:pStyle w:val="Ttulo2"/>
        <w:numPr>
          <w:ilvl w:val="1"/>
          <w:numId w:val="10"/>
        </w:numPr>
      </w:pPr>
      <w:bookmarkStart w:id="10" w:name="_Toc227584687"/>
      <w:r>
        <w:t>ACTUALIZACIÓN DE INFORMACIÓN PERSONAL</w:t>
      </w:r>
      <w:bookmarkEnd w:id="10"/>
    </w:p>
    <w:p w14:paraId="6453BFB5" w14:textId="7D3A55BB" w:rsidR="005A3629" w:rsidRDefault="005A3629" w:rsidP="005A3629">
      <w:pPr>
        <w:pStyle w:val="Contenido"/>
      </w:pPr>
      <w:r>
        <w:t>Cuando ya estes dentro de tu cuenta:</w:t>
      </w:r>
    </w:p>
    <w:p w14:paraId="7BEE6475" w14:textId="7FA7B0CC" w:rsidR="005A3629" w:rsidRDefault="005A3629" w:rsidP="005A3629">
      <w:pPr>
        <w:pStyle w:val="Contenido"/>
        <w:numPr>
          <w:ilvl w:val="0"/>
          <w:numId w:val="32"/>
        </w:numPr>
      </w:pPr>
      <w:r>
        <w:t xml:space="preserve">Busca el formulario o </w:t>
      </w:r>
      <w:r>
        <w:t>sección</w:t>
      </w:r>
      <w:r>
        <w:t xml:space="preserve"> de datos.</w:t>
      </w:r>
    </w:p>
    <w:p w14:paraId="0390D751" w14:textId="499F43E5" w:rsidR="005A3629" w:rsidRDefault="005A3629" w:rsidP="005A3629">
      <w:pPr>
        <w:pStyle w:val="Contenido"/>
        <w:numPr>
          <w:ilvl w:val="0"/>
          <w:numId w:val="32"/>
        </w:numPr>
      </w:pPr>
      <w:r>
        <w:t xml:space="preserve">Modifica solo la </w:t>
      </w:r>
      <w:r>
        <w:t>información</w:t>
      </w:r>
      <w:r>
        <w:t xml:space="preserve"> que necesites actualizar.</w:t>
      </w:r>
    </w:p>
    <w:p w14:paraId="66A0E6CF" w14:textId="7E182A15" w:rsidR="005A3629" w:rsidRDefault="005A3629" w:rsidP="005A3629">
      <w:pPr>
        <w:pStyle w:val="Contenido"/>
        <w:numPr>
          <w:ilvl w:val="0"/>
          <w:numId w:val="32"/>
        </w:numPr>
      </w:pPr>
      <w:r>
        <w:t>Verifica que no haya errores de escritura.</w:t>
      </w:r>
    </w:p>
    <w:p w14:paraId="45C38FBB" w14:textId="00135B79" w:rsidR="005A3629" w:rsidRDefault="005A3629" w:rsidP="005A3629">
      <w:pPr>
        <w:pStyle w:val="Contenido"/>
        <w:numPr>
          <w:ilvl w:val="0"/>
          <w:numId w:val="32"/>
        </w:numPr>
      </w:pPr>
      <w:r>
        <w:t>Guarda los cambios.</w:t>
      </w:r>
    </w:p>
    <w:p w14:paraId="7A6DCE6C" w14:textId="01A8DD8B" w:rsidR="005A3629" w:rsidRDefault="005A3629" w:rsidP="005A3629">
      <w:pPr>
        <w:pStyle w:val="Contenido"/>
        <w:numPr>
          <w:ilvl w:val="0"/>
          <w:numId w:val="32"/>
        </w:numPr>
      </w:pPr>
      <w:r>
        <w:t xml:space="preserve">Confirma que aparezca el mensaje de </w:t>
      </w:r>
      <w:proofErr w:type="spellStart"/>
      <w:r>
        <w:t>exito</w:t>
      </w:r>
      <w:proofErr w:type="spellEnd"/>
      <w:r>
        <w:t>.</w:t>
      </w:r>
    </w:p>
    <w:p w14:paraId="61950F1A" w14:textId="77777777" w:rsidR="005A3629" w:rsidRDefault="005A3629" w:rsidP="005A3629">
      <w:pPr>
        <w:pStyle w:val="Contenido"/>
      </w:pPr>
    </w:p>
    <w:p w14:paraId="2E713AAD" w14:textId="77777777" w:rsidR="005A3629" w:rsidRDefault="005A3629" w:rsidP="005A3629">
      <w:pPr>
        <w:pStyle w:val="Contenido"/>
      </w:pPr>
      <w:r>
        <w:t>Consejo importante:</w:t>
      </w:r>
    </w:p>
    <w:p w14:paraId="0BE2361E" w14:textId="52C0ECA3" w:rsidR="005A3629" w:rsidRDefault="005A3629" w:rsidP="005A3629">
      <w:pPr>
        <w:pStyle w:val="Contenido"/>
        <w:numPr>
          <w:ilvl w:val="0"/>
          <w:numId w:val="33"/>
        </w:numPr>
      </w:pPr>
      <w:r>
        <w:t>Guarda capturas o notas de los cambios importantes por si necesitas soporte.</w:t>
      </w:r>
    </w:p>
    <w:p w14:paraId="124DFDFC" w14:textId="77777777" w:rsidR="005A3629" w:rsidRDefault="005A3629" w:rsidP="005A3629">
      <w:pPr>
        <w:pStyle w:val="Contenido"/>
      </w:pPr>
    </w:p>
    <w:p w14:paraId="322DFF8A" w14:textId="29B12308" w:rsidR="005A3629" w:rsidRDefault="005A3629" w:rsidP="005A3629">
      <w:pPr>
        <w:pStyle w:val="Contenido"/>
        <w:jc w:val="center"/>
      </w:pPr>
      <w:r>
        <w:rPr>
          <w:noProof/>
        </w:rPr>
        <w:drawing>
          <wp:inline distT="0" distB="0" distL="0" distR="0" wp14:anchorId="0B99B1D7" wp14:editId="224846F8">
            <wp:extent cx="5398770" cy="2765425"/>
            <wp:effectExtent l="0" t="0" r="0" b="0"/>
            <wp:docPr id="52213919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03CD" w14:textId="77777777" w:rsidR="005A3629" w:rsidRDefault="005A3629" w:rsidP="005A3629">
      <w:pPr>
        <w:pStyle w:val="Contenido"/>
        <w:jc w:val="center"/>
      </w:pPr>
    </w:p>
    <w:p w14:paraId="2DBE1DF4" w14:textId="02B6A6FC" w:rsidR="005A3629" w:rsidRDefault="005A3629" w:rsidP="005A3629">
      <w:pPr>
        <w:pStyle w:val="Ttulo2"/>
        <w:numPr>
          <w:ilvl w:val="1"/>
          <w:numId w:val="10"/>
        </w:numPr>
      </w:pPr>
      <w:bookmarkStart w:id="11" w:name="_Toc227584688"/>
      <w:r>
        <w:t>RECUPERAR CONTRASEÑA</w:t>
      </w:r>
      <w:bookmarkEnd w:id="11"/>
    </w:p>
    <w:p w14:paraId="6B5EA503" w14:textId="38D0A7E2" w:rsidR="005A3629" w:rsidRDefault="005A3629" w:rsidP="005A3629">
      <w:pPr>
        <w:pStyle w:val="Contenido"/>
        <w:numPr>
          <w:ilvl w:val="0"/>
          <w:numId w:val="34"/>
        </w:numPr>
      </w:pPr>
      <w:r>
        <w:t xml:space="preserve">En la pantalla de ingreso, busca la </w:t>
      </w:r>
      <w:r>
        <w:t>opción</w:t>
      </w:r>
      <w:r>
        <w:t xml:space="preserve"> "Olvide mi </w:t>
      </w:r>
      <w:r>
        <w:t>contraseña</w:t>
      </w:r>
      <w:r>
        <w:t>".</w:t>
      </w:r>
    </w:p>
    <w:p w14:paraId="28ED5742" w14:textId="2E9937D1" w:rsidR="005A3629" w:rsidRDefault="005A3629" w:rsidP="005A3629">
      <w:pPr>
        <w:pStyle w:val="Contenido"/>
        <w:numPr>
          <w:ilvl w:val="0"/>
          <w:numId w:val="34"/>
        </w:numPr>
      </w:pPr>
      <w:r>
        <w:t xml:space="preserve">Ingresa </w:t>
      </w:r>
      <w:r>
        <w:t>tu número de identificación</w:t>
      </w:r>
      <w:r>
        <w:t>.</w:t>
      </w:r>
    </w:p>
    <w:p w14:paraId="6A1FF0D6" w14:textId="060AD3A4" w:rsidR="002A4F5C" w:rsidRDefault="005A3629" w:rsidP="005A3629">
      <w:pPr>
        <w:pStyle w:val="Contenido"/>
        <w:numPr>
          <w:ilvl w:val="0"/>
          <w:numId w:val="34"/>
        </w:numPr>
      </w:pPr>
      <w:r>
        <w:t>Espera la confirmación de reseteo de tu contraseña por parte del administrativo</w:t>
      </w:r>
      <w:r>
        <w:t>.</w:t>
      </w:r>
    </w:p>
    <w:p w14:paraId="2BEE43CA" w14:textId="77777777" w:rsidR="005A3629" w:rsidRDefault="005A3629" w:rsidP="005A3629">
      <w:pPr>
        <w:pStyle w:val="Contenido"/>
      </w:pPr>
    </w:p>
    <w:p w14:paraId="4275FF4B" w14:textId="16A719F5" w:rsidR="005A3629" w:rsidRDefault="005A3629" w:rsidP="005A3629">
      <w:pPr>
        <w:pStyle w:val="Contenido"/>
        <w:jc w:val="center"/>
      </w:pPr>
      <w:r w:rsidRPr="005A3629">
        <w:lastRenderedPageBreak/>
        <w:drawing>
          <wp:inline distT="0" distB="0" distL="0" distR="0" wp14:anchorId="239B8C85" wp14:editId="1C0AC799">
            <wp:extent cx="5400040" cy="2747645"/>
            <wp:effectExtent l="0" t="0" r="0" b="0"/>
            <wp:docPr id="2905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3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863A" w14:textId="77777777" w:rsidR="007B25E2" w:rsidRDefault="007B25E2" w:rsidP="005A3629">
      <w:pPr>
        <w:pStyle w:val="Contenido"/>
        <w:jc w:val="center"/>
      </w:pPr>
    </w:p>
    <w:p w14:paraId="001000C0" w14:textId="77777777" w:rsidR="007B25E2" w:rsidRDefault="007B25E2" w:rsidP="007B25E2">
      <w:pPr>
        <w:pStyle w:val="Ttulo2"/>
        <w:numPr>
          <w:ilvl w:val="1"/>
          <w:numId w:val="10"/>
        </w:numPr>
      </w:pPr>
      <w:bookmarkStart w:id="12" w:name="_Toc227584689"/>
      <w:r>
        <w:t>PANTALLA INFORMATIVA</w:t>
      </w:r>
      <w:bookmarkEnd w:id="12"/>
    </w:p>
    <w:p w14:paraId="00F987EA" w14:textId="77777777" w:rsidR="007B25E2" w:rsidRDefault="007B25E2" w:rsidP="007B25E2">
      <w:pPr>
        <w:pStyle w:val="Contenido"/>
      </w:pPr>
      <w:r>
        <w:t>Cuando termines de registrarte correctamente, el sistema te mostrara una pantalla especial de confirmación. Esta pantalla contiene toda la información importante que necesitas para empezar tus clases.</w:t>
      </w:r>
    </w:p>
    <w:p w14:paraId="7FDFDE64" w14:textId="77777777" w:rsidR="007B25E2" w:rsidRDefault="007B25E2" w:rsidP="007B25E2">
      <w:pPr>
        <w:pStyle w:val="Contenido"/>
      </w:pPr>
    </w:p>
    <w:p w14:paraId="4A63ADA3" w14:textId="77777777" w:rsidR="007B25E2" w:rsidRDefault="007B25E2" w:rsidP="007B25E2">
      <w:pPr>
        <w:pStyle w:val="Contenido"/>
      </w:pPr>
      <w:r>
        <w:t>Que veras en esa pantalla:</w:t>
      </w:r>
    </w:p>
    <w:p w14:paraId="6D09267F" w14:textId="77777777" w:rsidR="007B25E2" w:rsidRDefault="007B25E2" w:rsidP="007B25E2">
      <w:pPr>
        <w:pStyle w:val="Contenido"/>
      </w:pPr>
    </w:p>
    <w:p w14:paraId="1316BFA4" w14:textId="77777777" w:rsidR="007B25E2" w:rsidRPr="007B25E2" w:rsidRDefault="007B25E2" w:rsidP="007B25E2">
      <w:pPr>
        <w:pStyle w:val="Contenido"/>
        <w:rPr>
          <w:b/>
          <w:bCs/>
        </w:rPr>
      </w:pPr>
      <w:r w:rsidRPr="007B25E2">
        <w:rPr>
          <w:b/>
          <w:bCs/>
        </w:rPr>
        <w:t>Tu usuario para el Aula Virtual</w:t>
      </w:r>
    </w:p>
    <w:p w14:paraId="6AC2A076" w14:textId="77777777" w:rsidR="007B25E2" w:rsidRDefault="007B25E2" w:rsidP="007B25E2">
      <w:pPr>
        <w:pStyle w:val="Contenido"/>
      </w:pPr>
      <w:r>
        <w:t>El sistema te mostrara tu número de cedula. Ese es el usuario que debes usar para entrar al Aula Virtual (Moodle) donde se dictan las clases en línea.</w:t>
      </w:r>
    </w:p>
    <w:p w14:paraId="4792BD50" w14:textId="77777777" w:rsidR="007B25E2" w:rsidRDefault="007B25E2" w:rsidP="007B25E2">
      <w:pPr>
        <w:pStyle w:val="Contenido"/>
      </w:pPr>
    </w:p>
    <w:p w14:paraId="637575DC" w14:textId="77777777" w:rsidR="007B25E2" w:rsidRPr="007B25E2" w:rsidRDefault="007B25E2" w:rsidP="007B25E2">
      <w:pPr>
        <w:pStyle w:val="Contenido"/>
        <w:rPr>
          <w:b/>
          <w:bCs/>
        </w:rPr>
      </w:pPr>
      <w:r w:rsidRPr="007B25E2">
        <w:rPr>
          <w:b/>
          <w:bCs/>
        </w:rPr>
        <w:t>Tu grupo</w:t>
      </w:r>
    </w:p>
    <w:p w14:paraId="2C3763EC" w14:textId="77777777" w:rsidR="007B25E2" w:rsidRDefault="007B25E2" w:rsidP="007B25E2">
      <w:pPr>
        <w:pStyle w:val="Contenido"/>
      </w:pPr>
      <w:r>
        <w:t>Veras el nombre del grupo al que fuiste asignado dentro del programa.</w:t>
      </w:r>
    </w:p>
    <w:p w14:paraId="640116E5" w14:textId="77777777" w:rsidR="007B25E2" w:rsidRDefault="007B25E2" w:rsidP="007B25E2">
      <w:pPr>
        <w:pStyle w:val="Contenido"/>
      </w:pPr>
    </w:p>
    <w:p w14:paraId="18D837F2" w14:textId="77777777" w:rsidR="007B25E2" w:rsidRPr="007B25E2" w:rsidRDefault="007B25E2" w:rsidP="007B25E2">
      <w:pPr>
        <w:pStyle w:val="Contenido"/>
        <w:rPr>
          <w:b/>
          <w:bCs/>
        </w:rPr>
      </w:pPr>
      <w:r w:rsidRPr="007B25E2">
        <w:rPr>
          <w:b/>
          <w:bCs/>
        </w:rPr>
        <w:t>Botones de acceso rápido</w:t>
      </w:r>
    </w:p>
    <w:p w14:paraId="39E6EFD8" w14:textId="77777777" w:rsidR="007B25E2" w:rsidRDefault="007B25E2" w:rsidP="007B25E2">
      <w:pPr>
        <w:pStyle w:val="Contenido"/>
      </w:pPr>
      <w:r>
        <w:t>Habrá dos botones:</w:t>
      </w:r>
    </w:p>
    <w:p w14:paraId="6B8BFC65" w14:textId="77777777" w:rsidR="007B25E2" w:rsidRDefault="007B25E2" w:rsidP="007B25E2">
      <w:pPr>
        <w:pStyle w:val="Contenido"/>
        <w:numPr>
          <w:ilvl w:val="0"/>
          <w:numId w:val="35"/>
        </w:numPr>
      </w:pPr>
      <w:r>
        <w:t>"Entrar a Moodle": te lleva directamente al Aula Virtual donde encontraras tus cursos.</w:t>
      </w:r>
    </w:p>
    <w:p w14:paraId="745EA11B" w14:textId="77777777" w:rsidR="007B25E2" w:rsidRDefault="007B25E2" w:rsidP="007B25E2">
      <w:pPr>
        <w:pStyle w:val="Contenido"/>
        <w:numPr>
          <w:ilvl w:val="0"/>
          <w:numId w:val="35"/>
        </w:numPr>
      </w:pPr>
      <w:r>
        <w:t>"Entrar a WhatsApp": te une al grupo de WhatsApp de tu beca para comunicarte con el equipo.</w:t>
      </w:r>
    </w:p>
    <w:p w14:paraId="6D5770BB" w14:textId="77777777" w:rsidR="007B25E2" w:rsidRDefault="007B25E2" w:rsidP="007B25E2">
      <w:pPr>
        <w:pStyle w:val="Contenido"/>
      </w:pPr>
    </w:p>
    <w:p w14:paraId="4E8CB3BD" w14:textId="77777777" w:rsidR="007B25E2" w:rsidRPr="007B25E2" w:rsidRDefault="007B25E2" w:rsidP="007B25E2">
      <w:pPr>
        <w:pStyle w:val="Contenido"/>
        <w:rPr>
          <w:b/>
          <w:bCs/>
        </w:rPr>
      </w:pPr>
      <w:r w:rsidRPr="007B25E2">
        <w:rPr>
          <w:b/>
          <w:bCs/>
        </w:rPr>
        <w:t>Detalles de tus clases</w:t>
      </w:r>
    </w:p>
    <w:p w14:paraId="06D8329B" w14:textId="77777777" w:rsidR="007B25E2" w:rsidRDefault="007B25E2" w:rsidP="007B25E2">
      <w:pPr>
        <w:pStyle w:val="Contenido"/>
      </w:pPr>
      <w:r>
        <w:t>Veras cuatro datos importantes:</w:t>
      </w:r>
    </w:p>
    <w:p w14:paraId="2F1A08BA" w14:textId="5FC9D8BC" w:rsidR="007B25E2" w:rsidRDefault="007B25E2" w:rsidP="007B25E2">
      <w:pPr>
        <w:pStyle w:val="Contenido"/>
        <w:numPr>
          <w:ilvl w:val="0"/>
          <w:numId w:val="37"/>
        </w:numPr>
      </w:pPr>
      <w:r>
        <w:t>Fecha de acceso a aulas: el día en que podrás ingresar al Aula Virtual.</w:t>
      </w:r>
    </w:p>
    <w:p w14:paraId="14CD85B0" w14:textId="76D4BC93" w:rsidR="007B25E2" w:rsidRDefault="007B25E2" w:rsidP="007B25E2">
      <w:pPr>
        <w:pStyle w:val="Contenido"/>
        <w:numPr>
          <w:ilvl w:val="0"/>
          <w:numId w:val="37"/>
        </w:numPr>
      </w:pPr>
      <w:r>
        <w:t>Fecha de inicio en Zoom: el día en que comienzan las clases en vivo.</w:t>
      </w:r>
    </w:p>
    <w:p w14:paraId="2B8E7AAB" w14:textId="499014EC" w:rsidR="007B25E2" w:rsidRDefault="007B25E2" w:rsidP="007B25E2">
      <w:pPr>
        <w:pStyle w:val="Contenido"/>
        <w:numPr>
          <w:ilvl w:val="0"/>
          <w:numId w:val="37"/>
        </w:numPr>
      </w:pPr>
      <w:r>
        <w:t>Horario de clases: la hora en que se llevan a cabo las sesiones.</w:t>
      </w:r>
    </w:p>
    <w:p w14:paraId="1404C1C6" w14:textId="2E674296" w:rsidR="007B25E2" w:rsidRDefault="007B25E2" w:rsidP="007B25E2">
      <w:pPr>
        <w:pStyle w:val="Contenido"/>
        <w:numPr>
          <w:ilvl w:val="0"/>
          <w:numId w:val="37"/>
        </w:numPr>
      </w:pPr>
      <w:r>
        <w:lastRenderedPageBreak/>
        <w:t>Profesor/a asignado/a: el nombre de quien impartirá tus clases.</w:t>
      </w:r>
    </w:p>
    <w:p w14:paraId="158A7FA1" w14:textId="77777777" w:rsidR="007B25E2" w:rsidRDefault="007B25E2" w:rsidP="007B25E2">
      <w:pPr>
        <w:pStyle w:val="Contenido"/>
      </w:pPr>
    </w:p>
    <w:p w14:paraId="7D4F0DE3" w14:textId="77777777" w:rsidR="007B25E2" w:rsidRDefault="007B25E2" w:rsidP="007B25E2">
      <w:pPr>
        <w:pStyle w:val="Contenido"/>
      </w:pPr>
      <w:r>
        <w:t>Descarga de certificados</w:t>
      </w:r>
    </w:p>
    <w:p w14:paraId="5CD4CBD4" w14:textId="77777777" w:rsidR="007B25E2" w:rsidRDefault="007B25E2" w:rsidP="007B25E2">
      <w:pPr>
        <w:pStyle w:val="Contenido"/>
      </w:pPr>
      <w:r>
        <w:t>Si ya tienes certificados disponibles, veras tarjetas para descargar cada uno según el nivel. Si aún no hay certificados, el sistema lo indicara.</w:t>
      </w:r>
    </w:p>
    <w:p w14:paraId="6A9C6259" w14:textId="77777777" w:rsidR="007B25E2" w:rsidRDefault="007B25E2" w:rsidP="007B25E2">
      <w:pPr>
        <w:pStyle w:val="Contenido"/>
      </w:pPr>
    </w:p>
    <w:p w14:paraId="0C75E479" w14:textId="77777777" w:rsidR="007B25E2" w:rsidRDefault="007B25E2" w:rsidP="007B25E2">
      <w:pPr>
        <w:pStyle w:val="Contenido"/>
      </w:pPr>
      <w:r>
        <w:t>Importante:</w:t>
      </w:r>
    </w:p>
    <w:p w14:paraId="21CABE44" w14:textId="77777777" w:rsidR="007B25E2" w:rsidRDefault="007B25E2" w:rsidP="007B25E2">
      <w:pPr>
        <w:pStyle w:val="Contenido"/>
        <w:numPr>
          <w:ilvl w:val="0"/>
          <w:numId w:val="36"/>
        </w:numPr>
      </w:pPr>
      <w:r>
        <w:t>Guarda o toma captura de esta pantalla. Tiene información clave para iniciar.</w:t>
      </w:r>
    </w:p>
    <w:p w14:paraId="79F1F50A" w14:textId="77777777" w:rsidR="007B25E2" w:rsidRDefault="007B25E2" w:rsidP="007B25E2">
      <w:pPr>
        <w:pStyle w:val="Contenido"/>
        <w:numPr>
          <w:ilvl w:val="0"/>
          <w:numId w:val="36"/>
        </w:numPr>
      </w:pPr>
      <w:r>
        <w:t>Si necesitas restablecer la contraseña de Moodle, debes solicitarlo al área académica.</w:t>
      </w:r>
    </w:p>
    <w:p w14:paraId="525285A1" w14:textId="77777777" w:rsidR="007B25E2" w:rsidRDefault="007B25E2" w:rsidP="007B25E2">
      <w:pPr>
        <w:pStyle w:val="Contenido"/>
        <w:numPr>
          <w:ilvl w:val="0"/>
          <w:numId w:val="36"/>
        </w:numPr>
      </w:pPr>
      <w:r>
        <w:t>El botón de cerrar sesión está en la parte superior derecha de la pantalla.</w:t>
      </w:r>
    </w:p>
    <w:p w14:paraId="42DD5B36" w14:textId="77777777" w:rsidR="007B25E2" w:rsidRDefault="007B25E2" w:rsidP="007B25E2">
      <w:pPr>
        <w:pStyle w:val="Contenido"/>
      </w:pPr>
    </w:p>
    <w:p w14:paraId="537A7300" w14:textId="3EF83D4C" w:rsidR="008C1AEE" w:rsidRDefault="007B25E2" w:rsidP="007B25E2">
      <w:pPr>
        <w:pStyle w:val="Contenido"/>
        <w:jc w:val="left"/>
        <w:rPr>
          <w:noProof/>
        </w:rPr>
      </w:pPr>
      <w:r w:rsidRPr="007B25E2">
        <w:drawing>
          <wp:inline distT="0" distB="0" distL="0" distR="0" wp14:anchorId="0076C433" wp14:editId="69525305">
            <wp:extent cx="5400040" cy="2783205"/>
            <wp:effectExtent l="0" t="0" r="0" b="0"/>
            <wp:docPr id="115093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8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1D6C" w14:textId="77777777" w:rsidR="008C1AEE" w:rsidRDefault="008C1AEE" w:rsidP="00620A3D">
      <w:pPr>
        <w:pStyle w:val="Contenido"/>
        <w:rPr>
          <w:noProof/>
        </w:rPr>
      </w:pPr>
    </w:p>
    <w:p w14:paraId="3E4ECD59" w14:textId="77777777" w:rsidR="008C1AEE" w:rsidRDefault="008C1AEE" w:rsidP="00620A3D">
      <w:pPr>
        <w:pStyle w:val="Contenido"/>
        <w:rPr>
          <w:noProof/>
        </w:rPr>
      </w:pPr>
    </w:p>
    <w:p w14:paraId="63C664F4" w14:textId="77777777" w:rsidR="008C1AEE" w:rsidRDefault="008C1AEE" w:rsidP="00620A3D">
      <w:pPr>
        <w:pStyle w:val="Contenido"/>
        <w:rPr>
          <w:noProof/>
        </w:rPr>
      </w:pPr>
    </w:p>
    <w:p w14:paraId="41C5488A" w14:textId="77777777" w:rsidR="008C1AEE" w:rsidRDefault="008C1AEE" w:rsidP="00620A3D">
      <w:pPr>
        <w:pStyle w:val="Contenido"/>
        <w:rPr>
          <w:noProof/>
        </w:rPr>
      </w:pPr>
    </w:p>
    <w:p w14:paraId="7066CCEC" w14:textId="77777777" w:rsidR="008C1AEE" w:rsidRDefault="008C1AEE" w:rsidP="00620A3D">
      <w:pPr>
        <w:pStyle w:val="Contenido"/>
        <w:rPr>
          <w:noProof/>
        </w:rPr>
      </w:pPr>
    </w:p>
    <w:p w14:paraId="01788E3C" w14:textId="77777777" w:rsidR="008C1AEE" w:rsidRDefault="008C1AEE" w:rsidP="00620A3D">
      <w:pPr>
        <w:pStyle w:val="Contenido"/>
        <w:rPr>
          <w:noProof/>
        </w:rPr>
      </w:pPr>
    </w:p>
    <w:p w14:paraId="430A0DA2" w14:textId="77777777" w:rsidR="008C1AEE" w:rsidRDefault="008C1AEE" w:rsidP="00620A3D">
      <w:pPr>
        <w:pStyle w:val="Contenido"/>
        <w:rPr>
          <w:noProof/>
        </w:rPr>
      </w:pPr>
    </w:p>
    <w:p w14:paraId="390E3D76" w14:textId="77777777" w:rsidR="008C1AEE" w:rsidRDefault="008C1AEE" w:rsidP="00620A3D">
      <w:pPr>
        <w:pStyle w:val="Contenido"/>
        <w:rPr>
          <w:noProof/>
        </w:rPr>
      </w:pPr>
    </w:p>
    <w:p w14:paraId="4F27C41E" w14:textId="77777777" w:rsidR="008C1AEE" w:rsidRDefault="008C1AEE" w:rsidP="00620A3D">
      <w:pPr>
        <w:pStyle w:val="Contenido"/>
        <w:rPr>
          <w:noProof/>
        </w:rPr>
      </w:pPr>
    </w:p>
    <w:p w14:paraId="3FD512F5" w14:textId="77777777" w:rsidR="008C1AEE" w:rsidRDefault="008C1AEE" w:rsidP="00620A3D">
      <w:pPr>
        <w:pStyle w:val="Contenido"/>
        <w:rPr>
          <w:noProof/>
        </w:rPr>
      </w:pPr>
    </w:p>
    <w:p w14:paraId="2F048618" w14:textId="77777777" w:rsidR="008C1AEE" w:rsidRDefault="008C1AEE" w:rsidP="00620A3D">
      <w:pPr>
        <w:pStyle w:val="Contenido"/>
        <w:rPr>
          <w:noProof/>
        </w:rPr>
      </w:pPr>
    </w:p>
    <w:p w14:paraId="1BA86974" w14:textId="77777777" w:rsidR="008C1AEE" w:rsidRDefault="008C1AEE" w:rsidP="00620A3D">
      <w:pPr>
        <w:pStyle w:val="Contenido"/>
        <w:rPr>
          <w:noProof/>
        </w:rPr>
      </w:pPr>
    </w:p>
    <w:p w14:paraId="50CFC6FB" w14:textId="77777777" w:rsidR="008C1AEE" w:rsidRDefault="008C1AEE" w:rsidP="00620A3D">
      <w:pPr>
        <w:pStyle w:val="Contenido"/>
        <w:rPr>
          <w:noProof/>
        </w:rPr>
      </w:pPr>
    </w:p>
    <w:p w14:paraId="0FDE4081" w14:textId="77777777" w:rsidR="008C1AEE" w:rsidRDefault="008C1AEE" w:rsidP="00620A3D">
      <w:pPr>
        <w:pStyle w:val="Contenido"/>
        <w:rPr>
          <w:noProof/>
        </w:rPr>
      </w:pPr>
    </w:p>
    <w:p w14:paraId="0464A3FC" w14:textId="77777777" w:rsidR="008C1AEE" w:rsidRDefault="008C1AEE" w:rsidP="00620A3D">
      <w:pPr>
        <w:pStyle w:val="Contenido"/>
        <w:rPr>
          <w:noProof/>
        </w:rPr>
      </w:pPr>
    </w:p>
    <w:p w14:paraId="565C6E5E" w14:textId="77777777" w:rsidR="008C1AEE" w:rsidRDefault="008C1AEE" w:rsidP="00620A3D">
      <w:pPr>
        <w:pStyle w:val="Contenido"/>
        <w:rPr>
          <w:noProof/>
        </w:rPr>
      </w:pPr>
    </w:p>
    <w:p w14:paraId="13A510E9" w14:textId="45C4621B" w:rsidR="008C1AEE" w:rsidRDefault="008C1AEE" w:rsidP="00620A3D">
      <w:pPr>
        <w:pStyle w:val="Contenid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723E97F0" wp14:editId="02BD584D">
            <wp:simplePos x="0" y="0"/>
            <wp:positionH relativeFrom="page">
              <wp:align>left</wp:align>
            </wp:positionH>
            <wp:positionV relativeFrom="paragraph">
              <wp:posOffset>-888505</wp:posOffset>
            </wp:positionV>
            <wp:extent cx="7528956" cy="10650675"/>
            <wp:effectExtent l="0" t="0" r="0" b="0"/>
            <wp:wrapNone/>
            <wp:docPr id="194177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3867" name="Imagen 19417738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496" cy="1067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B6CEF" w14:textId="45360E03" w:rsidR="008C1AEE" w:rsidRDefault="008C1AEE" w:rsidP="00620A3D">
      <w:pPr>
        <w:pStyle w:val="Contenido"/>
        <w:rPr>
          <w:noProof/>
        </w:rPr>
      </w:pPr>
    </w:p>
    <w:p w14:paraId="4C629A35" w14:textId="77777777" w:rsidR="008C1AEE" w:rsidRDefault="008C1AEE" w:rsidP="00620A3D">
      <w:pPr>
        <w:pStyle w:val="Contenido"/>
        <w:rPr>
          <w:noProof/>
        </w:rPr>
      </w:pPr>
    </w:p>
    <w:p w14:paraId="30C0ABB5" w14:textId="77777777" w:rsidR="008C1AEE" w:rsidRDefault="008C1AEE" w:rsidP="00620A3D">
      <w:pPr>
        <w:pStyle w:val="Contenido"/>
        <w:rPr>
          <w:noProof/>
        </w:rPr>
      </w:pPr>
    </w:p>
    <w:p w14:paraId="7D7886B0" w14:textId="77777777" w:rsidR="008C1AEE" w:rsidRDefault="008C1AEE" w:rsidP="00620A3D">
      <w:pPr>
        <w:pStyle w:val="Contenido"/>
        <w:rPr>
          <w:noProof/>
        </w:rPr>
      </w:pPr>
    </w:p>
    <w:p w14:paraId="4752224B" w14:textId="77777777" w:rsidR="008C1AEE" w:rsidRDefault="008C1AEE" w:rsidP="00620A3D">
      <w:pPr>
        <w:pStyle w:val="Contenido"/>
        <w:rPr>
          <w:noProof/>
        </w:rPr>
      </w:pPr>
    </w:p>
    <w:p w14:paraId="06D40A8A" w14:textId="77777777" w:rsidR="008C1AEE" w:rsidRDefault="008C1AEE" w:rsidP="00620A3D">
      <w:pPr>
        <w:pStyle w:val="Contenido"/>
        <w:rPr>
          <w:noProof/>
        </w:rPr>
      </w:pPr>
    </w:p>
    <w:sectPr w:rsidR="008C1AEE" w:rsidSect="0020240A">
      <w:pgSz w:w="11906" w:h="16838" w:code="9"/>
      <w:pgMar w:top="1417" w:right="1701" w:bottom="1417" w:left="1701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BDE5" w14:textId="77777777" w:rsidR="008A4AE5" w:rsidRDefault="008A4AE5">
      <w:r>
        <w:separator/>
      </w:r>
    </w:p>
    <w:p w14:paraId="0B91CABE" w14:textId="77777777" w:rsidR="008A4AE5" w:rsidRDefault="008A4AE5"/>
  </w:endnote>
  <w:endnote w:type="continuationSeparator" w:id="0">
    <w:p w14:paraId="04BAA4B8" w14:textId="77777777" w:rsidR="008A4AE5" w:rsidRDefault="008A4AE5">
      <w:r>
        <w:continuationSeparator/>
      </w:r>
    </w:p>
    <w:p w14:paraId="074DC6B1" w14:textId="77777777" w:rsidR="008A4AE5" w:rsidRDefault="008A4A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Next LT Pro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194266"/>
      <w:docPartObj>
        <w:docPartGallery w:val="Page Numbers (Bottom of Page)"/>
        <w:docPartUnique/>
      </w:docPartObj>
    </w:sdtPr>
    <w:sdtContent>
      <w:p w14:paraId="6673D3F6" w14:textId="77B029B3" w:rsidR="002A4F5C" w:rsidRDefault="002A4F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06D41" w14:textId="77777777" w:rsidR="00DF027C" w:rsidRDefault="00DF027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sz w:val="22"/>
        <w:szCs w:val="18"/>
      </w:rPr>
      <w:id w:val="728953473"/>
      <w:docPartObj>
        <w:docPartGallery w:val="Page Numbers (Bottom of Page)"/>
        <w:docPartUnique/>
      </w:docPartObj>
    </w:sdtPr>
    <w:sdtContent>
      <w:sdt>
        <w:sdtPr>
          <w:rPr>
            <w:color w:val="auto"/>
            <w:sz w:val="22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59A77" w14:textId="77777777" w:rsidR="00FC69F9" w:rsidRDefault="00065385" w:rsidP="00FC69F9">
            <w:pPr>
              <w:pStyle w:val="Piedepgina"/>
              <w:ind w:left="-1134"/>
              <w:jc w:val="right"/>
              <w:rPr>
                <w:b w:val="0"/>
                <w:bCs/>
                <w:color w:val="auto"/>
                <w:sz w:val="20"/>
                <w:szCs w:val="20"/>
              </w:rPr>
            </w:pPr>
            <w:r w:rsidRPr="00B10EF7">
              <w:rPr>
                <w:color w:val="auto"/>
                <w:sz w:val="22"/>
                <w:szCs w:val="18"/>
              </w:rPr>
              <w:t xml:space="preserve">Página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PAGE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  <w:r w:rsidRPr="00B10EF7">
              <w:rPr>
                <w:color w:val="auto"/>
                <w:sz w:val="22"/>
                <w:szCs w:val="18"/>
              </w:rPr>
              <w:t xml:space="preserve"> de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NUMPAGES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</w:p>
          <w:p w14:paraId="4915FA6D" w14:textId="348E6FFC" w:rsidR="00FC69F9" w:rsidRDefault="00FC69F9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  <w:r w:rsidRPr="008E7695">
              <w:rPr>
                <w:b w:val="0"/>
                <w:bCs/>
                <w:color w:val="auto"/>
                <w:sz w:val="12"/>
                <w:szCs w:val="8"/>
              </w:rPr>
              <w:t>Rev.ISTS-GC-01: 17</w:t>
            </w:r>
            <w:r w:rsidR="008E7695" w:rsidRPr="008E7695">
              <w:rPr>
                <w:b w:val="0"/>
                <w:bCs/>
                <w:color w:val="auto"/>
                <w:sz w:val="12"/>
                <w:szCs w:val="8"/>
              </w:rPr>
              <w:t xml:space="preserve"> </w:t>
            </w:r>
            <w:r w:rsidRPr="008E7695">
              <w:rPr>
                <w:b w:val="0"/>
                <w:bCs/>
                <w:color w:val="auto"/>
                <w:sz w:val="12"/>
                <w:szCs w:val="8"/>
              </w:rPr>
              <w:t>abr 2025</w:t>
            </w:r>
          </w:p>
          <w:p w14:paraId="3348226C" w14:textId="4EE3C83D" w:rsidR="00065385" w:rsidRPr="00B10EF7" w:rsidRDefault="00000000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</w:p>
        </w:sdtContent>
      </w:sdt>
    </w:sdtContent>
  </w:sdt>
  <w:p w14:paraId="346E737D" w14:textId="77777777" w:rsidR="00FE5B30" w:rsidRPr="00B10EF7" w:rsidRDefault="00FE5B30">
    <w:pPr>
      <w:pStyle w:val="Piedepgina"/>
      <w:rPr>
        <w:color w:val="auto"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0756A" w14:textId="77777777" w:rsidR="008A4AE5" w:rsidRDefault="008A4AE5">
      <w:r>
        <w:separator/>
      </w:r>
    </w:p>
    <w:p w14:paraId="541561B0" w14:textId="77777777" w:rsidR="008A4AE5" w:rsidRDefault="008A4AE5"/>
  </w:footnote>
  <w:footnote w:type="continuationSeparator" w:id="0">
    <w:p w14:paraId="769A09B9" w14:textId="77777777" w:rsidR="008A4AE5" w:rsidRDefault="008A4AE5">
      <w:r>
        <w:continuationSeparator/>
      </w:r>
    </w:p>
    <w:p w14:paraId="0E73E8AF" w14:textId="77777777" w:rsidR="008A4AE5" w:rsidRDefault="008A4A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936D" w14:textId="2CF43671" w:rsidR="00FD57E6" w:rsidRDefault="00FD57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957D5" wp14:editId="300C0872">
          <wp:simplePos x="0" y="0"/>
          <wp:positionH relativeFrom="margin">
            <wp:posOffset>4289425</wp:posOffset>
          </wp:positionH>
          <wp:positionV relativeFrom="paragraph">
            <wp:posOffset>327660</wp:posOffset>
          </wp:positionV>
          <wp:extent cx="1461933" cy="495300"/>
          <wp:effectExtent l="0" t="0" r="5080" b="0"/>
          <wp:wrapNone/>
          <wp:docPr id="18381383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138330" name="Imagen 18381383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93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733"/>
    <w:multiLevelType w:val="hybridMultilevel"/>
    <w:tmpl w:val="A7060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1F5A"/>
    <w:multiLevelType w:val="hybridMultilevel"/>
    <w:tmpl w:val="CA8E3E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63B15"/>
    <w:multiLevelType w:val="multilevel"/>
    <w:tmpl w:val="CE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E7AFE"/>
    <w:multiLevelType w:val="hybridMultilevel"/>
    <w:tmpl w:val="79B6D5A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C4D5F"/>
    <w:multiLevelType w:val="hybridMultilevel"/>
    <w:tmpl w:val="EE2CC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0042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D3236FC"/>
    <w:multiLevelType w:val="hybridMultilevel"/>
    <w:tmpl w:val="611CF4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E419B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6A54D92"/>
    <w:multiLevelType w:val="hybridMultilevel"/>
    <w:tmpl w:val="5134A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60F42"/>
    <w:multiLevelType w:val="hybridMultilevel"/>
    <w:tmpl w:val="2A2E6DF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95DE8"/>
    <w:multiLevelType w:val="hybridMultilevel"/>
    <w:tmpl w:val="533C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33482"/>
    <w:multiLevelType w:val="multilevel"/>
    <w:tmpl w:val="2B5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C68F3"/>
    <w:multiLevelType w:val="hybridMultilevel"/>
    <w:tmpl w:val="01DA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22399"/>
    <w:multiLevelType w:val="multilevel"/>
    <w:tmpl w:val="6AFA5C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FEF1F0F"/>
    <w:multiLevelType w:val="hybridMultilevel"/>
    <w:tmpl w:val="7798608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D034B"/>
    <w:multiLevelType w:val="hybridMultilevel"/>
    <w:tmpl w:val="295E4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26C2D"/>
    <w:multiLevelType w:val="multilevel"/>
    <w:tmpl w:val="59EAE1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A643DA7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2D404CF"/>
    <w:multiLevelType w:val="hybridMultilevel"/>
    <w:tmpl w:val="38BE5F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855BD"/>
    <w:multiLevelType w:val="hybridMultilevel"/>
    <w:tmpl w:val="DD50F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C2675"/>
    <w:multiLevelType w:val="hybridMultilevel"/>
    <w:tmpl w:val="8730B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A601B"/>
    <w:multiLevelType w:val="multilevel"/>
    <w:tmpl w:val="BDE45A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FA663B3"/>
    <w:multiLevelType w:val="hybridMultilevel"/>
    <w:tmpl w:val="2CD66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5762A"/>
    <w:multiLevelType w:val="hybridMultilevel"/>
    <w:tmpl w:val="74E4C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50A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8BA27FA"/>
    <w:multiLevelType w:val="hybridMultilevel"/>
    <w:tmpl w:val="A26EFF3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47186"/>
    <w:multiLevelType w:val="hybridMultilevel"/>
    <w:tmpl w:val="CE669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A27DC"/>
    <w:multiLevelType w:val="multilevel"/>
    <w:tmpl w:val="0F963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5774FE"/>
    <w:multiLevelType w:val="hybridMultilevel"/>
    <w:tmpl w:val="ED209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57415"/>
    <w:multiLevelType w:val="hybridMultilevel"/>
    <w:tmpl w:val="117ADD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E12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F1B2D6E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29A44C9"/>
    <w:multiLevelType w:val="hybridMultilevel"/>
    <w:tmpl w:val="15A4B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54443"/>
    <w:multiLevelType w:val="hybridMultilevel"/>
    <w:tmpl w:val="E9E0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636F7"/>
    <w:multiLevelType w:val="hybridMultilevel"/>
    <w:tmpl w:val="CF6AC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9364E"/>
    <w:multiLevelType w:val="hybridMultilevel"/>
    <w:tmpl w:val="44DAED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7D43C2"/>
    <w:multiLevelType w:val="hybridMultilevel"/>
    <w:tmpl w:val="4E4E92B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28171">
    <w:abstractNumId w:val="11"/>
  </w:num>
  <w:num w:numId="2" w16cid:durableId="2004509146">
    <w:abstractNumId w:val="2"/>
  </w:num>
  <w:num w:numId="3" w16cid:durableId="1437365705">
    <w:abstractNumId w:val="34"/>
  </w:num>
  <w:num w:numId="4" w16cid:durableId="960500513">
    <w:abstractNumId w:val="35"/>
  </w:num>
  <w:num w:numId="5" w16cid:durableId="474182950">
    <w:abstractNumId w:val="27"/>
  </w:num>
  <w:num w:numId="6" w16cid:durableId="324943059">
    <w:abstractNumId w:val="3"/>
  </w:num>
  <w:num w:numId="7" w16cid:durableId="1074280307">
    <w:abstractNumId w:val="1"/>
  </w:num>
  <w:num w:numId="8" w16cid:durableId="1124035010">
    <w:abstractNumId w:val="36"/>
  </w:num>
  <w:num w:numId="9" w16cid:durableId="1940983121">
    <w:abstractNumId w:val="18"/>
  </w:num>
  <w:num w:numId="10" w16cid:durableId="104275329">
    <w:abstractNumId w:val="16"/>
  </w:num>
  <w:num w:numId="11" w16cid:durableId="1388259865">
    <w:abstractNumId w:val="24"/>
  </w:num>
  <w:num w:numId="12" w16cid:durableId="281348693">
    <w:abstractNumId w:val="5"/>
  </w:num>
  <w:num w:numId="13" w16cid:durableId="1047412960">
    <w:abstractNumId w:val="30"/>
  </w:num>
  <w:num w:numId="14" w16cid:durableId="107744319">
    <w:abstractNumId w:val="6"/>
  </w:num>
  <w:num w:numId="15" w16cid:durableId="2102068805">
    <w:abstractNumId w:val="25"/>
  </w:num>
  <w:num w:numId="16" w16cid:durableId="1140609050">
    <w:abstractNumId w:val="7"/>
  </w:num>
  <w:num w:numId="17" w16cid:durableId="420806694">
    <w:abstractNumId w:val="21"/>
  </w:num>
  <w:num w:numId="18" w16cid:durableId="904678759">
    <w:abstractNumId w:val="14"/>
  </w:num>
  <w:num w:numId="19" w16cid:durableId="1042435257">
    <w:abstractNumId w:val="31"/>
  </w:num>
  <w:num w:numId="20" w16cid:durableId="1664625344">
    <w:abstractNumId w:val="9"/>
  </w:num>
  <w:num w:numId="21" w16cid:durableId="945386929">
    <w:abstractNumId w:val="29"/>
  </w:num>
  <w:num w:numId="22" w16cid:durableId="2038457397">
    <w:abstractNumId w:val="17"/>
  </w:num>
  <w:num w:numId="23" w16cid:durableId="1090468121">
    <w:abstractNumId w:val="13"/>
  </w:num>
  <w:num w:numId="24" w16cid:durableId="619148233">
    <w:abstractNumId w:val="15"/>
  </w:num>
  <w:num w:numId="25" w16cid:durableId="1148084730">
    <w:abstractNumId w:val="0"/>
  </w:num>
  <w:num w:numId="26" w16cid:durableId="1359548409">
    <w:abstractNumId w:val="33"/>
  </w:num>
  <w:num w:numId="27" w16cid:durableId="898322000">
    <w:abstractNumId w:val="8"/>
  </w:num>
  <w:num w:numId="28" w16cid:durableId="1919634097">
    <w:abstractNumId w:val="10"/>
  </w:num>
  <w:num w:numId="29" w16cid:durableId="2043745306">
    <w:abstractNumId w:val="28"/>
  </w:num>
  <w:num w:numId="30" w16cid:durableId="325210039">
    <w:abstractNumId w:val="26"/>
  </w:num>
  <w:num w:numId="31" w16cid:durableId="1949040968">
    <w:abstractNumId w:val="19"/>
  </w:num>
  <w:num w:numId="32" w16cid:durableId="948656665">
    <w:abstractNumId w:val="20"/>
  </w:num>
  <w:num w:numId="33" w16cid:durableId="24210125">
    <w:abstractNumId w:val="4"/>
  </w:num>
  <w:num w:numId="34" w16cid:durableId="307131100">
    <w:abstractNumId w:val="23"/>
  </w:num>
  <w:num w:numId="35" w16cid:durableId="1322465542">
    <w:abstractNumId w:val="22"/>
  </w:num>
  <w:num w:numId="36" w16cid:durableId="837354585">
    <w:abstractNumId w:val="32"/>
  </w:num>
  <w:num w:numId="37" w16cid:durableId="6253533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1"/>
    <w:rsid w:val="00004167"/>
    <w:rsid w:val="00004B33"/>
    <w:rsid w:val="00007AEB"/>
    <w:rsid w:val="000105DC"/>
    <w:rsid w:val="00011956"/>
    <w:rsid w:val="0001667F"/>
    <w:rsid w:val="0002482E"/>
    <w:rsid w:val="0003079A"/>
    <w:rsid w:val="00050324"/>
    <w:rsid w:val="00050D88"/>
    <w:rsid w:val="00065385"/>
    <w:rsid w:val="00065CFF"/>
    <w:rsid w:val="000747A0"/>
    <w:rsid w:val="000771C7"/>
    <w:rsid w:val="000A0150"/>
    <w:rsid w:val="000C5323"/>
    <w:rsid w:val="000C716E"/>
    <w:rsid w:val="000E63C9"/>
    <w:rsid w:val="00102F5B"/>
    <w:rsid w:val="00102F6B"/>
    <w:rsid w:val="00126F53"/>
    <w:rsid w:val="00130E9D"/>
    <w:rsid w:val="00150A6D"/>
    <w:rsid w:val="00156D43"/>
    <w:rsid w:val="00160D87"/>
    <w:rsid w:val="001647ED"/>
    <w:rsid w:val="00171C08"/>
    <w:rsid w:val="001722AC"/>
    <w:rsid w:val="00175AB7"/>
    <w:rsid w:val="0017788A"/>
    <w:rsid w:val="0018247D"/>
    <w:rsid w:val="00185B35"/>
    <w:rsid w:val="00187A3B"/>
    <w:rsid w:val="00196E24"/>
    <w:rsid w:val="001B17EA"/>
    <w:rsid w:val="001D6D5A"/>
    <w:rsid w:val="001E1388"/>
    <w:rsid w:val="001F08EC"/>
    <w:rsid w:val="001F2BC8"/>
    <w:rsid w:val="001F5F6B"/>
    <w:rsid w:val="0020240A"/>
    <w:rsid w:val="00206517"/>
    <w:rsid w:val="002070E0"/>
    <w:rsid w:val="00243EBC"/>
    <w:rsid w:val="00246A35"/>
    <w:rsid w:val="0026618A"/>
    <w:rsid w:val="00284094"/>
    <w:rsid w:val="00284348"/>
    <w:rsid w:val="002A4F5C"/>
    <w:rsid w:val="002D4B25"/>
    <w:rsid w:val="002E67CD"/>
    <w:rsid w:val="002E72D7"/>
    <w:rsid w:val="002E751B"/>
    <w:rsid w:val="002E7657"/>
    <w:rsid w:val="002F02B7"/>
    <w:rsid w:val="002F4FCF"/>
    <w:rsid w:val="002F51F5"/>
    <w:rsid w:val="00312137"/>
    <w:rsid w:val="00312D00"/>
    <w:rsid w:val="003227FD"/>
    <w:rsid w:val="00330359"/>
    <w:rsid w:val="00335783"/>
    <w:rsid w:val="0033762F"/>
    <w:rsid w:val="00360494"/>
    <w:rsid w:val="00366C7E"/>
    <w:rsid w:val="003719C5"/>
    <w:rsid w:val="00384EA3"/>
    <w:rsid w:val="003A39A1"/>
    <w:rsid w:val="003C10D4"/>
    <w:rsid w:val="003C2191"/>
    <w:rsid w:val="003D2A4C"/>
    <w:rsid w:val="003D362C"/>
    <w:rsid w:val="003D3863"/>
    <w:rsid w:val="003E37F4"/>
    <w:rsid w:val="003F6CF8"/>
    <w:rsid w:val="00400407"/>
    <w:rsid w:val="004110DE"/>
    <w:rsid w:val="004169EA"/>
    <w:rsid w:val="004260F8"/>
    <w:rsid w:val="0044085A"/>
    <w:rsid w:val="00442231"/>
    <w:rsid w:val="004B21A5"/>
    <w:rsid w:val="004B6776"/>
    <w:rsid w:val="004D4DE4"/>
    <w:rsid w:val="004E5FEE"/>
    <w:rsid w:val="004F6037"/>
    <w:rsid w:val="005037F0"/>
    <w:rsid w:val="00510B93"/>
    <w:rsid w:val="00514648"/>
    <w:rsid w:val="00516A86"/>
    <w:rsid w:val="005216F4"/>
    <w:rsid w:val="0052675F"/>
    <w:rsid w:val="005275F6"/>
    <w:rsid w:val="0053151D"/>
    <w:rsid w:val="00544880"/>
    <w:rsid w:val="00552132"/>
    <w:rsid w:val="00555225"/>
    <w:rsid w:val="005643B6"/>
    <w:rsid w:val="00572102"/>
    <w:rsid w:val="005A3629"/>
    <w:rsid w:val="005A468F"/>
    <w:rsid w:val="005C2B70"/>
    <w:rsid w:val="005C33DD"/>
    <w:rsid w:val="005E3C80"/>
    <w:rsid w:val="005F1BB0"/>
    <w:rsid w:val="005F262F"/>
    <w:rsid w:val="005F7948"/>
    <w:rsid w:val="00607D92"/>
    <w:rsid w:val="00610E8D"/>
    <w:rsid w:val="00617BA6"/>
    <w:rsid w:val="00620A3D"/>
    <w:rsid w:val="0064024F"/>
    <w:rsid w:val="00647BD6"/>
    <w:rsid w:val="00656C4D"/>
    <w:rsid w:val="0066244F"/>
    <w:rsid w:val="00665E3C"/>
    <w:rsid w:val="00690B1C"/>
    <w:rsid w:val="006B040A"/>
    <w:rsid w:val="006D73B6"/>
    <w:rsid w:val="006D7B7E"/>
    <w:rsid w:val="006E5716"/>
    <w:rsid w:val="006F7E41"/>
    <w:rsid w:val="00717791"/>
    <w:rsid w:val="007302B3"/>
    <w:rsid w:val="00730733"/>
    <w:rsid w:val="007309A6"/>
    <w:rsid w:val="00730B0C"/>
    <w:rsid w:val="00730E3A"/>
    <w:rsid w:val="00736AAF"/>
    <w:rsid w:val="00742C43"/>
    <w:rsid w:val="007516C4"/>
    <w:rsid w:val="00763F48"/>
    <w:rsid w:val="00765B2A"/>
    <w:rsid w:val="00780A41"/>
    <w:rsid w:val="00783A34"/>
    <w:rsid w:val="00785658"/>
    <w:rsid w:val="007B25E2"/>
    <w:rsid w:val="007C5970"/>
    <w:rsid w:val="007C6B52"/>
    <w:rsid w:val="007D16C5"/>
    <w:rsid w:val="007D225F"/>
    <w:rsid w:val="008013A0"/>
    <w:rsid w:val="00810E15"/>
    <w:rsid w:val="00813480"/>
    <w:rsid w:val="008363C2"/>
    <w:rsid w:val="008430D9"/>
    <w:rsid w:val="00843F6C"/>
    <w:rsid w:val="0084556E"/>
    <w:rsid w:val="00854A63"/>
    <w:rsid w:val="00862FE4"/>
    <w:rsid w:val="0086389A"/>
    <w:rsid w:val="00871104"/>
    <w:rsid w:val="0087605E"/>
    <w:rsid w:val="00891159"/>
    <w:rsid w:val="008935DC"/>
    <w:rsid w:val="008941AE"/>
    <w:rsid w:val="008A4AE5"/>
    <w:rsid w:val="008B1FEE"/>
    <w:rsid w:val="008B5E8A"/>
    <w:rsid w:val="008C1AEE"/>
    <w:rsid w:val="008C6067"/>
    <w:rsid w:val="008C7B3A"/>
    <w:rsid w:val="008E7695"/>
    <w:rsid w:val="00903C32"/>
    <w:rsid w:val="00916B16"/>
    <w:rsid w:val="009173B9"/>
    <w:rsid w:val="0092675F"/>
    <w:rsid w:val="009303AF"/>
    <w:rsid w:val="0093149D"/>
    <w:rsid w:val="0093335D"/>
    <w:rsid w:val="0093613E"/>
    <w:rsid w:val="00943026"/>
    <w:rsid w:val="00943C7F"/>
    <w:rsid w:val="009503E2"/>
    <w:rsid w:val="00966784"/>
    <w:rsid w:val="00966B81"/>
    <w:rsid w:val="00977F79"/>
    <w:rsid w:val="0099337A"/>
    <w:rsid w:val="009962DC"/>
    <w:rsid w:val="009C7720"/>
    <w:rsid w:val="009E7874"/>
    <w:rsid w:val="00A011E4"/>
    <w:rsid w:val="00A22DF1"/>
    <w:rsid w:val="00A23AFA"/>
    <w:rsid w:val="00A31B3E"/>
    <w:rsid w:val="00A532F3"/>
    <w:rsid w:val="00A813E7"/>
    <w:rsid w:val="00A8489E"/>
    <w:rsid w:val="00AA5CD5"/>
    <w:rsid w:val="00AB02A7"/>
    <w:rsid w:val="00AB3648"/>
    <w:rsid w:val="00AC1E73"/>
    <w:rsid w:val="00AC29F3"/>
    <w:rsid w:val="00AC7EAC"/>
    <w:rsid w:val="00AE1E55"/>
    <w:rsid w:val="00AE283E"/>
    <w:rsid w:val="00AE5EEE"/>
    <w:rsid w:val="00AE67D9"/>
    <w:rsid w:val="00AF175A"/>
    <w:rsid w:val="00B00574"/>
    <w:rsid w:val="00B10EF7"/>
    <w:rsid w:val="00B231E5"/>
    <w:rsid w:val="00B52F78"/>
    <w:rsid w:val="00B64B17"/>
    <w:rsid w:val="00B66672"/>
    <w:rsid w:val="00B9101B"/>
    <w:rsid w:val="00BA358D"/>
    <w:rsid w:val="00BA534A"/>
    <w:rsid w:val="00BB7640"/>
    <w:rsid w:val="00BB7AD6"/>
    <w:rsid w:val="00BC35E9"/>
    <w:rsid w:val="00BD6632"/>
    <w:rsid w:val="00BE7A6A"/>
    <w:rsid w:val="00C02B87"/>
    <w:rsid w:val="00C02F43"/>
    <w:rsid w:val="00C35AC0"/>
    <w:rsid w:val="00C4086D"/>
    <w:rsid w:val="00C47641"/>
    <w:rsid w:val="00C608D4"/>
    <w:rsid w:val="00C75FD1"/>
    <w:rsid w:val="00C81B04"/>
    <w:rsid w:val="00C8507D"/>
    <w:rsid w:val="00C97399"/>
    <w:rsid w:val="00CA1896"/>
    <w:rsid w:val="00CB35F6"/>
    <w:rsid w:val="00CB5B28"/>
    <w:rsid w:val="00CC2467"/>
    <w:rsid w:val="00CF39EB"/>
    <w:rsid w:val="00CF5371"/>
    <w:rsid w:val="00D007B7"/>
    <w:rsid w:val="00D0323A"/>
    <w:rsid w:val="00D0559F"/>
    <w:rsid w:val="00D064B5"/>
    <w:rsid w:val="00D06BE7"/>
    <w:rsid w:val="00D077E9"/>
    <w:rsid w:val="00D13FA9"/>
    <w:rsid w:val="00D248DA"/>
    <w:rsid w:val="00D26971"/>
    <w:rsid w:val="00D42CB7"/>
    <w:rsid w:val="00D45F74"/>
    <w:rsid w:val="00D5413D"/>
    <w:rsid w:val="00D570A9"/>
    <w:rsid w:val="00D70D02"/>
    <w:rsid w:val="00D770C7"/>
    <w:rsid w:val="00D81ECA"/>
    <w:rsid w:val="00D86945"/>
    <w:rsid w:val="00D90290"/>
    <w:rsid w:val="00D94FA1"/>
    <w:rsid w:val="00DA0F04"/>
    <w:rsid w:val="00DA2C54"/>
    <w:rsid w:val="00DC706A"/>
    <w:rsid w:val="00DD152F"/>
    <w:rsid w:val="00DE213F"/>
    <w:rsid w:val="00DE7A12"/>
    <w:rsid w:val="00DF027C"/>
    <w:rsid w:val="00DF479F"/>
    <w:rsid w:val="00E00A32"/>
    <w:rsid w:val="00E11430"/>
    <w:rsid w:val="00E15E3B"/>
    <w:rsid w:val="00E22ACD"/>
    <w:rsid w:val="00E620B0"/>
    <w:rsid w:val="00E648D7"/>
    <w:rsid w:val="00E81B40"/>
    <w:rsid w:val="00E927F8"/>
    <w:rsid w:val="00EF196B"/>
    <w:rsid w:val="00EF555B"/>
    <w:rsid w:val="00F027BB"/>
    <w:rsid w:val="00F0778F"/>
    <w:rsid w:val="00F11DCF"/>
    <w:rsid w:val="00F12B7F"/>
    <w:rsid w:val="00F162EA"/>
    <w:rsid w:val="00F31E9D"/>
    <w:rsid w:val="00F461DD"/>
    <w:rsid w:val="00F52D27"/>
    <w:rsid w:val="00F66940"/>
    <w:rsid w:val="00F83527"/>
    <w:rsid w:val="00F94FAD"/>
    <w:rsid w:val="00FC69F9"/>
    <w:rsid w:val="00FD027E"/>
    <w:rsid w:val="00FD57E6"/>
    <w:rsid w:val="00FD583F"/>
    <w:rsid w:val="00FD7488"/>
    <w:rsid w:val="00FE1D24"/>
    <w:rsid w:val="00FE5B30"/>
    <w:rsid w:val="00FF16B4"/>
    <w:rsid w:val="00FF26D4"/>
    <w:rsid w:val="46E7196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0F948"/>
  <w15:docId w15:val="{ADBBCBA3-DD9B-480B-8CD7-6B82CD48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9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620A3D"/>
    <w:pPr>
      <w:keepNext/>
      <w:spacing w:after="240" w:line="240" w:lineRule="auto"/>
      <w:outlineLvl w:val="1"/>
    </w:pPr>
    <w:rPr>
      <w:rFonts w:ascii="Avenir LT Std 45 Book" w:eastAsiaTheme="majorEastAsia" w:hAnsi="Avenir LT Std 45 Book" w:cstheme="majorBidi"/>
      <w:color w:val="0F0D29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2A4F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C75F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9"/>
    <w:rsid w:val="00620A3D"/>
    <w:rPr>
      <w:rFonts w:ascii="Avenir LT Std 45 Book" w:eastAsiaTheme="majorEastAsia" w:hAnsi="Avenir LT Std 45 Book" w:cstheme="majorBidi"/>
      <w:b/>
      <w:color w:val="0F0D29" w:themeColor="text1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620A3D"/>
    <w:pPr>
      <w:jc w:val="both"/>
    </w:pPr>
    <w:rPr>
      <w:rFonts w:ascii="Avenir LT Std 45 Book" w:hAnsi="Avenir LT Std 45 Book"/>
      <w:b w:val="0"/>
      <w:color w:val="0F0D29" w:themeColor="text1"/>
      <w:sz w:val="24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620A3D"/>
    <w:rPr>
      <w:rFonts w:ascii="Avenir LT Std 45 Book" w:eastAsiaTheme="minorEastAsia" w:hAnsi="Avenir LT Std 45 Book"/>
      <w:color w:val="0F0D29" w:themeColor="text1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71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7177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5"/>
    <w:rsid w:val="002A4F5C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2A4F5C"/>
    <w:pPr>
      <w:keepLines/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A4F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4F5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2A4F5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2A4F5C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B93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1"/>
    <w:rsid w:val="00C75FD1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C8507D"/>
    <w:pPr>
      <w:spacing w:after="100"/>
      <w:ind w:left="840"/>
    </w:pPr>
  </w:style>
  <w:style w:type="paragraph" w:styleId="Prrafodelista">
    <w:name w:val="List Paragraph"/>
    <w:basedOn w:val="Normal"/>
    <w:uiPriority w:val="34"/>
    <w:unhideWhenUsed/>
    <w:qFormat/>
    <w:rsid w:val="00C97399"/>
    <w:pPr>
      <w:ind w:left="720"/>
      <w:contextualSpacing/>
    </w:pPr>
  </w:style>
  <w:style w:type="paragraph" w:styleId="Sinespaciado">
    <w:name w:val="No Spacing"/>
    <w:uiPriority w:val="1"/>
    <w:qFormat/>
    <w:rsid w:val="00FE5B30"/>
    <w:pPr>
      <w:spacing w:after="0" w:line="240" w:lineRule="auto"/>
    </w:pPr>
    <w:rPr>
      <w:kern w:val="2"/>
      <w:sz w:val="22"/>
      <w:szCs w:val="22"/>
      <w:lang w:val="es-EC"/>
      <w14:ligatures w14:val="standardContextual"/>
    </w:rPr>
  </w:style>
  <w:style w:type="table" w:customStyle="1" w:styleId="Style20">
    <w:name w:val="_Style 20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1">
    <w:name w:val="_Style 21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2">
    <w:name w:val="_Style 22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becasuperarse.ec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ISTS\AppData\Local\Microsoft\Office\16.0\DTS\es-EC%7b667A43AE-0029-48F7-9795-0231DB72C356%7d\%7bF137470E-232A-4747-B81C-27D62777FA14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Props1.xml><?xml version="1.0" encoding="utf-8"?>
<ds:datastoreItem xmlns:ds="http://schemas.openxmlformats.org/officeDocument/2006/customXml" ds:itemID="{AB1EC45F-7491-4BBE-8361-BA24639B1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F83563-4857-478D-95EA-9E0C382C9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52F51A-DAEF-4493-BE1E-723C7B006F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1131D3-7AB2-4BA9-9762-B3ED993135AA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{F137470E-232A-4747-B81C-27D62777FA14}tf16392850_win32</Template>
  <TotalTime>54</TotalTime>
  <Pages>9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SoporteISTS</dc:creator>
  <cp:keywords/>
  <cp:lastModifiedBy>MATIAS SCOTT VALDIVIESO SALVATIERRA</cp:lastModifiedBy>
  <cp:revision>24</cp:revision>
  <cp:lastPrinted>2024-11-26T13:44:00Z</cp:lastPrinted>
  <dcterms:created xsi:type="dcterms:W3CDTF">2024-11-26T13:44:00Z</dcterms:created>
  <dcterms:modified xsi:type="dcterms:W3CDTF">2026-04-20T18:37:00Z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0x01010060B42B604429FF4F9423BB53F66B3DF3</vt:lpwstr>
  </property>
  <property fmtid="{D5CDD505-2E9C-101B-9397-08002B2CF9AE}" pid="4" name="MediaServiceImageTags">
    <vt:lpwstr/>
  </property>
</Properties>
</file>