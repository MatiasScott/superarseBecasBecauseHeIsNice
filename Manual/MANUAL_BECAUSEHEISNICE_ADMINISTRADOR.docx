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74D1" w14:textId="77777777" w:rsidR="001E1388" w:rsidRPr="00763F48" w:rsidRDefault="001E1388" w:rsidP="00D70D02">
      <w:pPr>
        <w:rPr>
          <w:rFonts w:ascii="Avenir LT Std 45 Book" w:hAnsi="Avenir LT Std 45 Book"/>
          <w:b w:val="0"/>
          <w:noProof/>
          <w:color w:val="auto"/>
          <w:sz w:val="24"/>
          <w:szCs w:val="24"/>
          <w:lang w:bidi="es-ES"/>
        </w:rPr>
      </w:pPr>
    </w:p>
    <w:p w14:paraId="22904058" w14:textId="77777777" w:rsidR="00FD57E6" w:rsidRDefault="00FD57E6" w:rsidP="00FD57E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F3F11FC" wp14:editId="21A1AF1D">
            <wp:simplePos x="0" y="0"/>
            <wp:positionH relativeFrom="margin">
              <wp:align>center</wp:align>
            </wp:positionH>
            <wp:positionV relativeFrom="paragraph">
              <wp:posOffset>137070</wp:posOffset>
            </wp:positionV>
            <wp:extent cx="7545197" cy="1406849"/>
            <wp:effectExtent l="0" t="0" r="0" b="0"/>
            <wp:wrapNone/>
            <wp:docPr id="1120439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71" b="74952"/>
                    <a:stretch/>
                  </pic:blipFill>
                  <pic:spPr bwMode="auto">
                    <a:xfrm>
                      <a:off x="0" y="0"/>
                      <a:ext cx="7545197" cy="1406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014517" w14:textId="77777777" w:rsidR="00FD57E6" w:rsidRDefault="00FD57E6" w:rsidP="00FD57E6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C7B8B6" wp14:editId="5305FB67">
                <wp:simplePos x="0" y="0"/>
                <wp:positionH relativeFrom="page">
                  <wp:posOffset>4053205</wp:posOffset>
                </wp:positionH>
                <wp:positionV relativeFrom="paragraph">
                  <wp:posOffset>7421245</wp:posOffset>
                </wp:positionV>
                <wp:extent cx="939165" cy="1414780"/>
                <wp:effectExtent l="0" t="0" r="0" b="0"/>
                <wp:wrapNone/>
                <wp:docPr id="77790444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165" cy="1414780"/>
                        </a:xfrm>
                        <a:prstGeom prst="rect">
                          <a:avLst/>
                        </a:prstGeom>
                        <a:solidFill>
                          <a:srgbClr val="1781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319.15pt;margin-top:584.35pt;width:73.95pt;height:111.4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1781c4" stroked="f" strokeweight="2pt" w14:anchorId="4045CE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8A7DBB" wp14:editId="07062436">
                <wp:simplePos x="0" y="0"/>
                <wp:positionH relativeFrom="page">
                  <wp:posOffset>4977765</wp:posOffset>
                </wp:positionH>
                <wp:positionV relativeFrom="paragraph">
                  <wp:posOffset>7420610</wp:posOffset>
                </wp:positionV>
                <wp:extent cx="939165" cy="1414780"/>
                <wp:effectExtent l="0" t="0" r="0" b="0"/>
                <wp:wrapNone/>
                <wp:docPr id="73328918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165" cy="1414780"/>
                        </a:xfrm>
                        <a:prstGeom prst="rect">
                          <a:avLst/>
                        </a:prstGeom>
                        <a:solidFill>
                          <a:srgbClr val="8DBF3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391.95pt;margin-top:584.3pt;width:73.95pt;height:111.4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8dbf31" stroked="f" strokeweight="2pt" w14:anchorId="12388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A7E4B7" wp14:editId="70FE03B0">
                <wp:simplePos x="0" y="0"/>
                <wp:positionH relativeFrom="page">
                  <wp:posOffset>5901690</wp:posOffset>
                </wp:positionH>
                <wp:positionV relativeFrom="paragraph">
                  <wp:posOffset>7420610</wp:posOffset>
                </wp:positionV>
                <wp:extent cx="939800" cy="1414780"/>
                <wp:effectExtent l="0" t="0" r="0" b="0"/>
                <wp:wrapNone/>
                <wp:docPr id="4490725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1414780"/>
                        </a:xfrm>
                        <a:prstGeom prst="rect">
                          <a:avLst/>
                        </a:prstGeom>
                        <a:solidFill>
                          <a:srgbClr val="F8BC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464.7pt;margin-top:584.3pt;width:74pt;height:111.4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8bc30" stroked="f" strokeweight="2pt" w14:anchorId="71885F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E07484" wp14:editId="4CE2D647">
                <wp:simplePos x="0" y="0"/>
                <wp:positionH relativeFrom="page">
                  <wp:posOffset>6835866</wp:posOffset>
                </wp:positionH>
                <wp:positionV relativeFrom="paragraph">
                  <wp:posOffset>7421245</wp:posOffset>
                </wp:positionV>
                <wp:extent cx="939800" cy="1414780"/>
                <wp:effectExtent l="0" t="0" r="0" b="0"/>
                <wp:wrapNone/>
                <wp:docPr id="187305049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1414780"/>
                        </a:xfrm>
                        <a:prstGeom prst="rect">
                          <a:avLst/>
                        </a:prstGeom>
                        <a:solidFill>
                          <a:srgbClr val="EF7A1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538.25pt;margin-top:584.35pt;width:74pt;height:111.4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ef7a15" stroked="f" strokeweight="2pt" w14:anchorId="5DBDDF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4331F8" wp14:editId="6DE0B834">
                <wp:simplePos x="0" y="0"/>
                <wp:positionH relativeFrom="page">
                  <wp:align>right</wp:align>
                </wp:positionH>
                <wp:positionV relativeFrom="paragraph">
                  <wp:posOffset>7790724</wp:posOffset>
                </wp:positionV>
                <wp:extent cx="8120743" cy="1426029"/>
                <wp:effectExtent l="0" t="0" r="13970" b="22225"/>
                <wp:wrapNone/>
                <wp:docPr id="135451599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743" cy="1426029"/>
                        </a:xfrm>
                        <a:prstGeom prst="rect">
                          <a:avLst/>
                        </a:prstGeom>
                        <a:solidFill>
                          <a:srgbClr val="3C3C3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588.25pt;margin-top:613.45pt;width:639.45pt;height:112.3pt;z-index:2516725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spid="_x0000_s1026" fillcolor="#3c3c3b" strokecolor="#012639 [1604]" strokeweight="2pt" w14:anchorId="699CA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079D2C" wp14:editId="7C258B9B">
                <wp:simplePos x="0" y="0"/>
                <wp:positionH relativeFrom="page">
                  <wp:posOffset>4970417</wp:posOffset>
                </wp:positionH>
                <wp:positionV relativeFrom="paragraph">
                  <wp:posOffset>-727801</wp:posOffset>
                </wp:positionV>
                <wp:extent cx="1280160" cy="266700"/>
                <wp:effectExtent l="0" t="0" r="0" b="0"/>
                <wp:wrapNone/>
                <wp:docPr id="55713698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66700"/>
                        </a:xfrm>
                        <a:prstGeom prst="rect">
                          <a:avLst/>
                        </a:prstGeom>
                        <a:solidFill>
                          <a:srgbClr val="EF7A1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391.35pt;margin-top:-57.3pt;width:100.8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ef7a15" stroked="f" strokeweight="2pt" w14:anchorId="2ED86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69A55B" wp14:editId="3AF96B33">
                <wp:simplePos x="0" y="0"/>
                <wp:positionH relativeFrom="page">
                  <wp:posOffset>3689713</wp:posOffset>
                </wp:positionH>
                <wp:positionV relativeFrom="paragraph">
                  <wp:posOffset>-728889</wp:posOffset>
                </wp:positionV>
                <wp:extent cx="1280160" cy="266700"/>
                <wp:effectExtent l="0" t="0" r="0" b="0"/>
                <wp:wrapNone/>
                <wp:docPr id="103319615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66700"/>
                        </a:xfrm>
                        <a:prstGeom prst="rect">
                          <a:avLst/>
                        </a:prstGeom>
                        <a:solidFill>
                          <a:srgbClr val="F8BC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290.55pt;margin-top:-57.4pt;width:100.8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8bc30" stroked="f" strokeweight="2pt" w14:anchorId="7B2313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9266E3" wp14:editId="4481C065">
                <wp:simplePos x="0" y="0"/>
                <wp:positionH relativeFrom="page">
                  <wp:posOffset>2417263</wp:posOffset>
                </wp:positionH>
                <wp:positionV relativeFrom="paragraph">
                  <wp:posOffset>-728073</wp:posOffset>
                </wp:positionV>
                <wp:extent cx="1280160" cy="266700"/>
                <wp:effectExtent l="0" t="0" r="0" b="0"/>
                <wp:wrapNone/>
                <wp:docPr id="85262742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66700"/>
                        </a:xfrm>
                        <a:prstGeom prst="rect">
                          <a:avLst/>
                        </a:prstGeom>
                        <a:solidFill>
                          <a:srgbClr val="8DBF3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190.35pt;margin-top:-57.35pt;width:100.8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8dbf31" stroked="f" strokeweight="2pt" w14:anchorId="33DD36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BEC9CB" wp14:editId="7250482F">
                <wp:simplePos x="0" y="0"/>
                <wp:positionH relativeFrom="page">
                  <wp:posOffset>1135380</wp:posOffset>
                </wp:positionH>
                <wp:positionV relativeFrom="paragraph">
                  <wp:posOffset>-731520</wp:posOffset>
                </wp:positionV>
                <wp:extent cx="1280160" cy="266700"/>
                <wp:effectExtent l="0" t="0" r="0" b="0"/>
                <wp:wrapNone/>
                <wp:docPr id="164847402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66700"/>
                        </a:xfrm>
                        <a:prstGeom prst="rect">
                          <a:avLst/>
                        </a:prstGeom>
                        <a:solidFill>
                          <a:srgbClr val="1781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89.4pt;margin-top:-57.6pt;width:100.8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1781c4" stroked="f" strokeweight="2pt" w14:anchorId="6DAB0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EE324E" wp14:editId="290C9E4C">
                <wp:simplePos x="0" y="0"/>
                <wp:positionH relativeFrom="page">
                  <wp:align>left</wp:align>
                </wp:positionH>
                <wp:positionV relativeFrom="paragraph">
                  <wp:posOffset>-1013460</wp:posOffset>
                </wp:positionV>
                <wp:extent cx="7871460" cy="426720"/>
                <wp:effectExtent l="0" t="0" r="15240" b="11430"/>
                <wp:wrapNone/>
                <wp:docPr id="155225182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1460" cy="426720"/>
                        </a:xfrm>
                        <a:prstGeom prst="rect">
                          <a:avLst/>
                        </a:prstGeom>
                        <a:solidFill>
                          <a:srgbClr val="6161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0;margin-top:-79.8pt;width:619.8pt;height:33.6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616160" strokecolor="#012639 [1604]" strokeweight="2pt" w14:anchorId="49F8A3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">
                <w10:wrap anchorx="page"/>
              </v:rect>
            </w:pict>
          </mc:Fallback>
        </mc:AlternateContent>
      </w:r>
    </w:p>
    <w:p w14:paraId="32C44405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2E72444A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0B2A7DE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10DED973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5048D689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155B23BC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64768E3B" w14:textId="77777777" w:rsidR="00FD57E6" w:rsidRDefault="00FD57E6" w:rsidP="00FD57E6">
      <w:pPr>
        <w:rPr>
          <w:rFonts w:ascii="Avenir LT Std 45 Book" w:hAnsi="Avenir LT Std 45 Book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2199C8" wp14:editId="78157521">
                <wp:simplePos x="0" y="0"/>
                <wp:positionH relativeFrom="column">
                  <wp:posOffset>311150</wp:posOffset>
                </wp:positionH>
                <wp:positionV relativeFrom="paragraph">
                  <wp:posOffset>263525</wp:posOffset>
                </wp:positionV>
                <wp:extent cx="5159375" cy="826770"/>
                <wp:effectExtent l="0" t="0" r="0" b="0"/>
                <wp:wrapNone/>
                <wp:docPr id="198305340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9375" cy="826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0CC53B" w14:textId="77777777" w:rsidR="00FD57E6" w:rsidRPr="00831F15" w:rsidRDefault="00FD57E6" w:rsidP="00FD57E6">
                            <w:pPr>
                              <w:jc w:val="center"/>
                              <w:rPr>
                                <w:rFonts w:ascii="AvenirNext LT Pro Bold" w:hAnsi="AvenirNext LT Pro Bold"/>
                                <w:color w:val="FFFFFF" w:themeColor="background1"/>
                                <w:sz w:val="104"/>
                                <w:szCs w:val="200"/>
                              </w:rPr>
                            </w:pPr>
                            <w:r w:rsidRPr="00831F15">
                              <w:rPr>
                                <w:rFonts w:ascii="AvenirNext LT Pro Bold" w:hAnsi="AvenirNext LT Pro Bold"/>
                                <w:color w:val="FFFFFF" w:themeColor="background1"/>
                                <w:sz w:val="104"/>
                                <w:szCs w:val="200"/>
                              </w:rPr>
                              <w:t>MANUAL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2199C8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24.5pt;margin-top:20.75pt;width:406.25pt;height:65.1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" filled="f" stroked="f" strokeweight=".5pt">
                <v:textbox>
                  <w:txbxContent>
                    <w:p w14:paraId="5C0CC53B" w14:textId="77777777" w:rsidR="00FD57E6" w:rsidRPr="00831F15" w:rsidRDefault="00FD57E6" w:rsidP="00FD57E6">
                      <w:pPr>
                        <w:jc w:val="center"/>
                        <w:rPr>
                          <w:rFonts w:ascii="AvenirNext LT Pro Bold" w:hAnsi="AvenirNext LT Pro Bold"/>
                          <w:color w:val="FFFFFF" w:themeColor="background1"/>
                          <w:sz w:val="104"/>
                          <w:szCs w:val="200"/>
                        </w:rPr>
                      </w:pPr>
                      <w:r w:rsidRPr="00831F15">
                        <w:rPr>
                          <w:rFonts w:ascii="AvenirNext LT Pro Bold" w:hAnsi="AvenirNext LT Pro Bold"/>
                          <w:color w:val="FFFFFF" w:themeColor="background1"/>
                          <w:sz w:val="104"/>
                          <w:szCs w:val="200"/>
                        </w:rPr>
                        <w:t>MANUAL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3B6D45" wp14:editId="04DBDAB1">
                <wp:simplePos x="0" y="0"/>
                <wp:positionH relativeFrom="page">
                  <wp:posOffset>920750</wp:posOffset>
                </wp:positionH>
                <wp:positionV relativeFrom="paragraph">
                  <wp:posOffset>133350</wp:posOffset>
                </wp:positionV>
                <wp:extent cx="5913755" cy="1099003"/>
                <wp:effectExtent l="0" t="0" r="10795" b="25400"/>
                <wp:wrapNone/>
                <wp:docPr id="146917292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3755" cy="1099003"/>
                        </a:xfrm>
                        <a:prstGeom prst="rect">
                          <a:avLst/>
                        </a:prstGeom>
                        <a:solidFill>
                          <a:srgbClr val="6161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rect id="Rectángulo 2" style="position:absolute;margin-left:72.5pt;margin-top:10.5pt;width:465.65pt;height:86.5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616160" strokecolor="#012639 [1604]" strokeweight="2pt" w14:anchorId="6403F9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">
                <w10:wrap anchorx="page"/>
              </v:rect>
            </w:pict>
          </mc:Fallback>
        </mc:AlternateContent>
      </w:r>
    </w:p>
    <w:p w14:paraId="333B4A59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049FF4CE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077F265B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3EF2848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8E926F9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23890FFA" w14:textId="77777777" w:rsidR="00FD57E6" w:rsidRDefault="00FD57E6" w:rsidP="00FD57E6">
      <w:pPr>
        <w:rPr>
          <w:rFonts w:ascii="Avenir LT Std 45 Book" w:hAnsi="Avenir LT Std 45 Book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617DFD" wp14:editId="5158B702">
                <wp:simplePos x="0" y="0"/>
                <wp:positionH relativeFrom="margin">
                  <wp:align>right</wp:align>
                </wp:positionH>
                <wp:positionV relativeFrom="paragraph">
                  <wp:posOffset>93345</wp:posOffset>
                </wp:positionV>
                <wp:extent cx="5159375" cy="3333750"/>
                <wp:effectExtent l="0" t="0" r="0" b="0"/>
                <wp:wrapNone/>
                <wp:docPr id="40521572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9375" cy="3333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75946" w14:textId="730360C5" w:rsidR="00FD57E6" w:rsidRPr="009E2812" w:rsidRDefault="009E2812" w:rsidP="00FD57E6">
                            <w:pPr>
                              <w:jc w:val="center"/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  <w:lang w:val="en-US"/>
                              </w:rPr>
                            </w:pPr>
                            <w:r w:rsidRPr="009E2812"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  <w:lang w:val="en-US"/>
                              </w:rPr>
                              <w:t>LANDING “BECAUSE HE IS NICE”</w:t>
                            </w:r>
                            <w:r w:rsidR="00FD57E6" w:rsidRPr="009E2812"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  <w:lang w:val="en-US"/>
                              </w:rPr>
                              <w:t xml:space="preserve"> PARA ADMINISTR</w:t>
                            </w:r>
                            <w:r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  <w:lang w:val="en-US"/>
                              </w:rPr>
                              <w:t>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17DFD" id="_x0000_s1027" type="#_x0000_t202" style="position:absolute;margin-left:355.05pt;margin-top:7.35pt;width:406.25pt;height:262.5pt;z-index:25167974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" filled="f" stroked="f" strokeweight=".5pt">
                <v:textbox>
                  <w:txbxContent>
                    <w:p w14:paraId="70F75946" w14:textId="730360C5" w:rsidR="00FD57E6" w:rsidRPr="009E2812" w:rsidRDefault="009E2812" w:rsidP="00FD57E6">
                      <w:pPr>
                        <w:jc w:val="center"/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  <w:lang w:val="en-US"/>
                        </w:rPr>
                      </w:pPr>
                      <w:r w:rsidRPr="009E2812"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  <w:lang w:val="en-US"/>
                        </w:rPr>
                        <w:t>LANDING “BECAUSE HE IS NICE”</w:t>
                      </w:r>
                      <w:r w:rsidR="00FD57E6" w:rsidRPr="009E2812"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  <w:lang w:val="en-US"/>
                        </w:rPr>
                        <w:t xml:space="preserve"> PARA ADMINISTR</w:t>
                      </w:r>
                      <w:r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  <w:lang w:val="en-US"/>
                        </w:rPr>
                        <w:t>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36A47D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75131DE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40F2DF0D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4063C18D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4E05112B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3707B62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D3A337E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CD66142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075DFDD1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BDEF06D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2BA5398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125F1CA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57B9D116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0E9718D4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AED0772" w14:textId="77777777" w:rsidR="00FE5B30" w:rsidRDefault="00FE5B30" w:rsidP="00FD57E6">
      <w:pPr>
        <w:rPr>
          <w:rFonts w:ascii="Avenir LT Std 45 Book" w:hAnsi="Avenir LT Std 45 Book"/>
          <w:lang w:val="es-MX"/>
        </w:rPr>
      </w:pPr>
    </w:p>
    <w:p w14:paraId="60AA8D50" w14:textId="77777777" w:rsidR="00FE5B30" w:rsidRDefault="00FE5B30" w:rsidP="00FD57E6">
      <w:pPr>
        <w:rPr>
          <w:rFonts w:ascii="Avenir LT Std 45 Book" w:hAnsi="Avenir LT Std 45 Book"/>
          <w:lang w:val="es-MX"/>
        </w:rPr>
      </w:pPr>
    </w:p>
    <w:p w14:paraId="55A03CB4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F45AE5D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66E65BBD" w14:textId="3326BF31" w:rsidR="00D077E9" w:rsidRPr="00763F48" w:rsidRDefault="00D077E9" w:rsidP="00D70D02">
      <w:pPr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6598E703" w14:textId="321A88FD" w:rsidR="00D077E9" w:rsidRPr="00763F48" w:rsidRDefault="00D077E9">
      <w:pPr>
        <w:spacing w:after="200"/>
        <w:rPr>
          <w:rFonts w:ascii="Avenir LT Std 45 Book" w:hAnsi="Avenir LT Std 45 Book"/>
          <w:noProof/>
          <w:color w:val="auto"/>
          <w:sz w:val="24"/>
          <w:szCs w:val="24"/>
        </w:rPr>
      </w:pPr>
      <w:r w:rsidRPr="00763F48">
        <w:rPr>
          <w:rFonts w:ascii="Avenir LT Std 45 Book" w:hAnsi="Avenir LT Std 45 Book"/>
          <w:noProof/>
          <w:color w:val="auto"/>
          <w:sz w:val="24"/>
          <w:szCs w:val="24"/>
          <w:lang w:bidi="es-ES"/>
        </w:rPr>
        <w:br w:type="page"/>
      </w:r>
    </w:p>
    <w:p w14:paraId="2BBA6020" w14:textId="77777777" w:rsidR="00717791" w:rsidRPr="00763F48" w:rsidRDefault="00717791" w:rsidP="00DF027C">
      <w:pPr>
        <w:rPr>
          <w:rFonts w:ascii="Avenir LT Std 45 Book" w:hAnsi="Avenir LT Std 45 Book"/>
          <w:noProof/>
          <w:color w:val="auto"/>
          <w:sz w:val="24"/>
          <w:szCs w:val="24"/>
        </w:rPr>
        <w:sectPr w:rsidR="00717791" w:rsidRPr="00763F48" w:rsidSect="00FD57E6">
          <w:headerReference w:type="default" r:id="rId12"/>
          <w:footerReference w:type="default" r:id="rId13"/>
          <w:pgSz w:w="11906" w:h="16838" w:code="9"/>
          <w:pgMar w:top="1417" w:right="1701" w:bottom="1417" w:left="1701" w:header="0" w:footer="289" w:gutter="0"/>
          <w:pgNumType w:start="1"/>
          <w:cols w:space="720"/>
          <w:docGrid w:linePitch="382"/>
        </w:sectPr>
      </w:pPr>
    </w:p>
    <w:sdt>
      <w:sdtPr>
        <w:rPr>
          <w:rFonts w:ascii="Avenir LT Std 45 Book" w:eastAsiaTheme="minorEastAsia" w:hAnsi="Avenir LT Std 45 Book" w:cstheme="minorBidi"/>
          <w:b/>
          <w:bCs/>
          <w:color w:val="auto"/>
          <w:sz w:val="24"/>
          <w:szCs w:val="24"/>
          <w:lang w:val="es-ES" w:eastAsia="en-US"/>
        </w:rPr>
        <w:id w:val="-525025280"/>
        <w:docPartObj>
          <w:docPartGallery w:val="Table of Contents"/>
          <w:docPartUnique/>
        </w:docPartObj>
      </w:sdtPr>
      <w:sdtContent>
        <w:p w14:paraId="0D3B16E3" w14:textId="3E702C27" w:rsidR="002A4F5C" w:rsidRPr="00763F48" w:rsidRDefault="002A4F5C">
          <w:pPr>
            <w:pStyle w:val="TtuloTDC"/>
            <w:rPr>
              <w:rFonts w:ascii="Avenir LT Std 45 Book" w:hAnsi="Avenir LT Std 45 Book"/>
              <w:color w:val="auto"/>
              <w:sz w:val="24"/>
              <w:szCs w:val="24"/>
            </w:rPr>
          </w:pPr>
          <w:r w:rsidRPr="00763F48">
            <w:rPr>
              <w:rFonts w:ascii="Avenir LT Std 45 Book" w:hAnsi="Avenir LT Std 45 Book"/>
              <w:color w:val="auto"/>
              <w:sz w:val="24"/>
              <w:szCs w:val="24"/>
              <w:lang w:val="es-ES"/>
            </w:rPr>
            <w:t>Contenido</w:t>
          </w:r>
        </w:p>
        <w:p w14:paraId="609AEDE4" w14:textId="3C0734DC" w:rsidR="00F05F93" w:rsidRDefault="00C8507D">
          <w:pPr>
            <w:pStyle w:val="TDC1"/>
            <w:tabs>
              <w:tab w:val="left" w:pos="5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 w:rsidRPr="00EF196B">
            <w:rPr>
              <w:rFonts w:ascii="Avenir LT Std 45 Book" w:hAnsi="Avenir LT Std 45 Book"/>
              <w:b w:val="0"/>
              <w:bCs/>
              <w:color w:val="auto"/>
              <w:sz w:val="24"/>
              <w:szCs w:val="24"/>
            </w:rPr>
            <w:fldChar w:fldCharType="begin"/>
          </w:r>
          <w:r w:rsidRPr="00EF196B">
            <w:rPr>
              <w:rFonts w:ascii="Avenir LT Std 45 Book" w:hAnsi="Avenir LT Std 45 Book"/>
              <w:b w:val="0"/>
              <w:bCs/>
              <w:color w:val="auto"/>
              <w:sz w:val="24"/>
              <w:szCs w:val="24"/>
            </w:rPr>
            <w:instrText xml:space="preserve"> TOC \o "1-4" \h \z \u </w:instrText>
          </w:r>
          <w:r w:rsidRPr="00EF196B">
            <w:rPr>
              <w:rFonts w:ascii="Avenir LT Std 45 Book" w:hAnsi="Avenir LT Std 45 Book"/>
              <w:b w:val="0"/>
              <w:bCs/>
              <w:color w:val="auto"/>
              <w:sz w:val="24"/>
              <w:szCs w:val="24"/>
            </w:rPr>
            <w:fldChar w:fldCharType="separate"/>
          </w:r>
          <w:hyperlink w:anchor="_Toc227585398" w:history="1">
            <w:r w:rsidR="00F05F93" w:rsidRPr="00E0229E">
              <w:rPr>
                <w:rStyle w:val="Hipervnculo"/>
                <w:rFonts w:ascii="Avenir LT Std 45 Book" w:hAnsi="Avenir LT Std 45 Book"/>
                <w:noProof/>
              </w:rPr>
              <w:t>1.</w:t>
            </w:r>
            <w:r w:rsidR="00F05F93"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F05F93" w:rsidRPr="00E0229E">
              <w:rPr>
                <w:rStyle w:val="Hipervnculo"/>
                <w:rFonts w:ascii="Avenir LT Std 45 Book" w:hAnsi="Avenir LT Std 45 Book"/>
                <w:noProof/>
              </w:rPr>
              <w:t>INTRODUCCIÓN</w:t>
            </w:r>
            <w:r w:rsidR="00F05F93">
              <w:rPr>
                <w:noProof/>
                <w:webHidden/>
              </w:rPr>
              <w:tab/>
            </w:r>
            <w:r w:rsidR="00F05F93">
              <w:rPr>
                <w:noProof/>
                <w:webHidden/>
              </w:rPr>
              <w:fldChar w:fldCharType="begin"/>
            </w:r>
            <w:r w:rsidR="00F05F93">
              <w:rPr>
                <w:noProof/>
                <w:webHidden/>
              </w:rPr>
              <w:instrText xml:space="preserve"> PAGEREF _Toc227585398 \h </w:instrText>
            </w:r>
            <w:r w:rsidR="00F05F93">
              <w:rPr>
                <w:noProof/>
                <w:webHidden/>
              </w:rPr>
            </w:r>
            <w:r w:rsidR="00F05F93">
              <w:rPr>
                <w:noProof/>
                <w:webHidden/>
              </w:rPr>
              <w:fldChar w:fldCharType="separate"/>
            </w:r>
            <w:r w:rsidR="00F05F93">
              <w:rPr>
                <w:noProof/>
                <w:webHidden/>
              </w:rPr>
              <w:t>1</w:t>
            </w:r>
            <w:r w:rsidR="00F05F93">
              <w:rPr>
                <w:noProof/>
                <w:webHidden/>
              </w:rPr>
              <w:fldChar w:fldCharType="end"/>
            </w:r>
          </w:hyperlink>
        </w:p>
        <w:p w14:paraId="32A52370" w14:textId="06B88D53" w:rsidR="00F05F93" w:rsidRDefault="00F05F93">
          <w:pPr>
            <w:pStyle w:val="TDC1"/>
            <w:tabs>
              <w:tab w:val="left" w:pos="5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5399" w:history="1">
            <w:r w:rsidRPr="00E0229E">
              <w:rPr>
                <w:rStyle w:val="Hipervnculo"/>
                <w:rFonts w:ascii="Avenir LT Std 45 Book" w:hAnsi="Avenir LT Std 45 Book"/>
                <w:noProof/>
              </w:rPr>
              <w:t>2.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0229E">
              <w:rPr>
                <w:rStyle w:val="Hipervnculo"/>
                <w:rFonts w:ascii="Avenir LT Std 45 Book" w:hAnsi="Avenir LT Std 45 Boo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D50D7" w14:textId="6B4CBD91" w:rsidR="00F05F93" w:rsidRDefault="00F05F93">
          <w:pPr>
            <w:pStyle w:val="TDC1"/>
            <w:tabs>
              <w:tab w:val="left" w:pos="5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5400" w:history="1">
            <w:r w:rsidRPr="00E0229E">
              <w:rPr>
                <w:rStyle w:val="Hipervnculo"/>
                <w:rFonts w:ascii="Avenir LT Std 45 Book" w:hAnsi="Avenir LT Std 45 Book"/>
                <w:noProof/>
              </w:rPr>
              <w:t>3.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0229E">
              <w:rPr>
                <w:rStyle w:val="Hipervnculo"/>
                <w:rFonts w:ascii="Avenir LT Std 45 Book" w:hAnsi="Avenir LT Std 45 Book"/>
                <w:noProof/>
              </w:rPr>
              <w:t>ÁMBITO DE CAPACIDAD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2F0B8" w14:textId="07BE85A9" w:rsidR="00F05F93" w:rsidRDefault="00F05F93">
          <w:pPr>
            <w:pStyle w:val="TDC1"/>
            <w:tabs>
              <w:tab w:val="left" w:pos="5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5401" w:history="1">
            <w:r w:rsidRPr="00E0229E">
              <w:rPr>
                <w:rStyle w:val="Hipervnculo"/>
                <w:rFonts w:ascii="Avenir LT Std 45 Book" w:hAnsi="Avenir LT Std 45 Book"/>
                <w:noProof/>
              </w:rPr>
              <w:t>4.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0229E">
              <w:rPr>
                <w:rStyle w:val="Hipervnculo"/>
                <w:rFonts w:ascii="Avenir LT Std 45 Book" w:hAnsi="Avenir LT Std 45 Book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9878E" w14:textId="175BB8A6" w:rsidR="00F05F93" w:rsidRDefault="00F05F93">
          <w:pPr>
            <w:pStyle w:val="TDC2"/>
            <w:tabs>
              <w:tab w:val="left" w:pos="9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5402" w:history="1">
            <w:r w:rsidRPr="00E0229E">
              <w:rPr>
                <w:rStyle w:val="Hipervnculo"/>
                <w:noProof/>
              </w:rPr>
              <w:t>4.1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0229E">
              <w:rPr>
                <w:rStyle w:val="Hipervnculo"/>
                <w:noProof/>
              </w:rPr>
              <w:t>REQUISITOS MINIMOS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21BB6" w14:textId="62AF5B9E" w:rsidR="00F05F93" w:rsidRDefault="00F05F93">
          <w:pPr>
            <w:pStyle w:val="TDC2"/>
            <w:tabs>
              <w:tab w:val="left" w:pos="9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5403" w:history="1">
            <w:r w:rsidRPr="00E0229E">
              <w:rPr>
                <w:rStyle w:val="Hipervnculo"/>
                <w:noProof/>
              </w:rPr>
              <w:t>4.2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0229E">
              <w:rPr>
                <w:rStyle w:val="Hipervnculo"/>
                <w:noProof/>
              </w:rPr>
              <w:t>INGRESO AL PANEL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E201C" w14:textId="3DB7CC00" w:rsidR="00F05F93" w:rsidRDefault="00F05F93">
          <w:pPr>
            <w:pStyle w:val="TDC2"/>
            <w:tabs>
              <w:tab w:val="left" w:pos="9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5404" w:history="1">
            <w:r w:rsidRPr="00E0229E">
              <w:rPr>
                <w:rStyle w:val="Hipervnculo"/>
                <w:noProof/>
              </w:rPr>
              <w:t>4.3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0229E">
              <w:rPr>
                <w:rStyle w:val="Hipervnculo"/>
                <w:noProof/>
              </w:rPr>
              <w:t>VISTA GENERAL DEL PANEL (DASHBOARD/RESUMEN)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2A9E9" w14:textId="316F10FC" w:rsidR="00F05F93" w:rsidRDefault="00F05F93">
          <w:pPr>
            <w:pStyle w:val="TDC2"/>
            <w:tabs>
              <w:tab w:val="left" w:pos="9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5405" w:history="1">
            <w:r w:rsidRPr="00E0229E">
              <w:rPr>
                <w:rStyle w:val="Hipervnculo"/>
                <w:noProof/>
              </w:rPr>
              <w:t>4.4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0229E">
              <w:rPr>
                <w:rStyle w:val="Hipervnculo"/>
                <w:noProof/>
              </w:rPr>
              <w:t>GESTION DE ESTUDIANTES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D4462" w14:textId="3FA4F711" w:rsidR="00F05F93" w:rsidRDefault="00F05F93">
          <w:pPr>
            <w:pStyle w:val="TDC2"/>
            <w:tabs>
              <w:tab w:val="left" w:pos="9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5406" w:history="1">
            <w:r w:rsidRPr="00E0229E">
              <w:rPr>
                <w:rStyle w:val="Hipervnculo"/>
                <w:noProof/>
              </w:rPr>
              <w:t>4.5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0229E">
              <w:rPr>
                <w:rStyle w:val="Hipervnculo"/>
                <w:noProof/>
              </w:rPr>
              <w:t>GESTIÓN DE CERTIFICADOS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53D70" w14:textId="44E3E58A" w:rsidR="00F05F93" w:rsidRDefault="00F05F93">
          <w:pPr>
            <w:pStyle w:val="TDC3"/>
            <w:tabs>
              <w:tab w:val="left" w:pos="144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5407" w:history="1">
            <w:r w:rsidRPr="00E0229E">
              <w:rPr>
                <w:rStyle w:val="Hipervnculo"/>
                <w:noProof/>
              </w:rPr>
              <w:t>4.5.1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0229E">
              <w:rPr>
                <w:rStyle w:val="Hipervnculo"/>
                <w:noProof/>
              </w:rPr>
              <w:t>ESTADISTICAS POR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2E9B9" w14:textId="217E44BC" w:rsidR="00F05F93" w:rsidRDefault="00F05F93">
          <w:pPr>
            <w:pStyle w:val="TDC3"/>
            <w:tabs>
              <w:tab w:val="left" w:pos="144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5408" w:history="1">
            <w:r w:rsidRPr="00E0229E">
              <w:rPr>
                <w:rStyle w:val="Hipervnculo"/>
                <w:noProof/>
              </w:rPr>
              <w:t>4.5.2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0229E">
              <w:rPr>
                <w:rStyle w:val="Hipervnculo"/>
                <w:noProof/>
              </w:rPr>
              <w:t>CARGA MASIVA DE CERTIFICADOS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D3798" w14:textId="4F09AFD6" w:rsidR="00F05F93" w:rsidRDefault="00F05F93">
          <w:pPr>
            <w:pStyle w:val="TDC3"/>
            <w:tabs>
              <w:tab w:val="left" w:pos="144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5409" w:history="1">
            <w:r w:rsidRPr="00E0229E">
              <w:rPr>
                <w:rStyle w:val="Hipervnculo"/>
                <w:noProof/>
              </w:rPr>
              <w:t>4.5.3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0229E">
              <w:rPr>
                <w:rStyle w:val="Hipervnculo"/>
                <w:noProof/>
              </w:rPr>
              <w:t>CARGA INDIVISUALDE CERTIFICADO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AB6CF" w14:textId="6C0FA132" w:rsidR="00F05F93" w:rsidRDefault="00F05F93">
          <w:pPr>
            <w:pStyle w:val="TDC3"/>
            <w:tabs>
              <w:tab w:val="left" w:pos="144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5410" w:history="1">
            <w:r w:rsidRPr="00E0229E">
              <w:rPr>
                <w:rStyle w:val="Hipervnculo"/>
                <w:noProof/>
              </w:rPr>
              <w:t>4.5.4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0229E">
              <w:rPr>
                <w:rStyle w:val="Hipervnculo"/>
                <w:noProof/>
              </w:rPr>
              <w:t>LISTADO DE CERTIFICADOS REGISTRADOS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3EEF5" w14:textId="78ABCD35" w:rsidR="00F05F93" w:rsidRDefault="00F05F93">
          <w:pPr>
            <w:pStyle w:val="TDC2"/>
            <w:tabs>
              <w:tab w:val="left" w:pos="9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5411" w:history="1">
            <w:r w:rsidRPr="00E0229E">
              <w:rPr>
                <w:rStyle w:val="Hipervnculo"/>
                <w:noProof/>
              </w:rPr>
              <w:t>4.6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0229E">
              <w:rPr>
                <w:rStyle w:val="Hipervnculo"/>
                <w:noProof/>
              </w:rPr>
              <w:t>GESTIÓN DE CUENTAS DE ADMINISTRADORES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2D29E" w14:textId="17636951" w:rsidR="00F05F93" w:rsidRDefault="00F05F93">
          <w:pPr>
            <w:pStyle w:val="TDC2"/>
            <w:tabs>
              <w:tab w:val="left" w:pos="9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5412" w:history="1">
            <w:r w:rsidRPr="00E0229E">
              <w:rPr>
                <w:rStyle w:val="Hipervnculo"/>
                <w:noProof/>
              </w:rPr>
              <w:t>4.7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0229E">
              <w:rPr>
                <w:rStyle w:val="Hipervnculo"/>
                <w:noProof/>
              </w:rPr>
              <w:t>CAMBIO DE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6D848" w14:textId="3EC77958" w:rsidR="00F05F93" w:rsidRDefault="00F05F93">
          <w:pPr>
            <w:pStyle w:val="TDC2"/>
            <w:tabs>
              <w:tab w:val="left" w:pos="960"/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85413" w:history="1">
            <w:r w:rsidRPr="00E0229E">
              <w:rPr>
                <w:rStyle w:val="Hipervnculo"/>
                <w:noProof/>
              </w:rPr>
              <w:t>4.8</w:t>
            </w:r>
            <w:r>
              <w:rPr>
                <w:b w:val="0"/>
                <w:noProof/>
                <w:color w:val="auto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0229E">
              <w:rPr>
                <w:rStyle w:val="Hipervnculo"/>
                <w:noProof/>
              </w:rPr>
              <w:t>CIERRE DE SESIÓN CORRECTO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F70CA" w14:textId="25A416AD" w:rsidR="002A4F5C" w:rsidRPr="00763F48" w:rsidRDefault="00C8507D" w:rsidP="00C02F43">
          <w:pPr>
            <w:rPr>
              <w:rFonts w:ascii="Avenir LT Std 45 Book" w:hAnsi="Avenir LT Std 45 Book"/>
              <w:color w:val="auto"/>
              <w:sz w:val="24"/>
              <w:szCs w:val="24"/>
            </w:rPr>
          </w:pPr>
          <w:r w:rsidRPr="00EF196B">
            <w:rPr>
              <w:rFonts w:ascii="Avenir LT Std 45 Book" w:hAnsi="Avenir LT Std 45 Book"/>
              <w:b w:val="0"/>
              <w:bCs/>
              <w:color w:val="auto"/>
              <w:sz w:val="24"/>
              <w:szCs w:val="24"/>
            </w:rPr>
            <w:fldChar w:fldCharType="end"/>
          </w:r>
        </w:p>
      </w:sdtContent>
    </w:sdt>
    <w:p w14:paraId="6092365D" w14:textId="77777777" w:rsidR="00D007B7" w:rsidRDefault="00D007B7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0000AD07" w14:textId="77777777" w:rsidR="00D007B7" w:rsidRDefault="00D007B7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1C0B2F81" w14:textId="77777777" w:rsidR="00AF3D0B" w:rsidRDefault="00AF3D0B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100B5766" w14:textId="77777777" w:rsidR="00AF3D0B" w:rsidRDefault="00AF3D0B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7E9679E6" w14:textId="77777777" w:rsidR="00AF3D0B" w:rsidRDefault="00AF3D0B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4ADF50F6" w14:textId="77777777" w:rsidR="00AF3D0B" w:rsidRDefault="00AF3D0B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378E2D14" w14:textId="77777777" w:rsidR="00AF3D0B" w:rsidRDefault="00AF3D0B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712E1B23" w14:textId="77777777" w:rsidR="00AF3D0B" w:rsidRDefault="00AF3D0B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2E38AF62" w14:textId="77777777" w:rsidR="00AF3D0B" w:rsidRDefault="00AF3D0B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3DD2DC1D" w14:textId="77777777" w:rsidR="00AF3D0B" w:rsidRDefault="00AF3D0B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5770C9AD" w14:textId="77777777" w:rsidR="00AF3D0B" w:rsidRDefault="00AF3D0B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0411AADB" w14:textId="77777777" w:rsidR="00AF3D0B" w:rsidRDefault="00AF3D0B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17B4C80F" w14:textId="77777777" w:rsidR="00F05F93" w:rsidRDefault="00F05F93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4F28F0C5" w14:textId="77777777" w:rsidR="00AF3D0B" w:rsidRDefault="00AF3D0B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32292EE3" w14:textId="77777777" w:rsidR="00AF3D0B" w:rsidRDefault="00AF3D0B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0B24C899" w14:textId="77777777" w:rsidR="00AF3D0B" w:rsidRDefault="00AF3D0B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p w14:paraId="613E8CCF" w14:textId="77777777" w:rsidR="00AF3D0B" w:rsidRDefault="00AF3D0B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tbl>
      <w:tblPr>
        <w:tblStyle w:val="Style20"/>
        <w:tblW w:w="634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9"/>
        <w:gridCol w:w="3400"/>
      </w:tblGrid>
      <w:tr w:rsidR="00FE5B30" w:rsidRPr="00FE5B30" w14:paraId="44FB47CC" w14:textId="77777777" w:rsidTr="00D007B7">
        <w:trPr>
          <w:trHeight w:val="324"/>
        </w:trPr>
        <w:tc>
          <w:tcPr>
            <w:tcW w:w="2949" w:type="dxa"/>
            <w:shd w:val="clear" w:color="auto" w:fill="D0CECE"/>
            <w:vAlign w:val="center"/>
          </w:tcPr>
          <w:p w14:paraId="018A35B9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lastRenderedPageBreak/>
              <w:t>Código:</w:t>
            </w:r>
          </w:p>
        </w:tc>
        <w:tc>
          <w:tcPr>
            <w:tcW w:w="3400" w:type="dxa"/>
            <w:vAlign w:val="center"/>
          </w:tcPr>
          <w:p w14:paraId="2E3BBE2B" w14:textId="31DA46F7" w:rsidR="00FE5B30" w:rsidRPr="00FE5B30" w:rsidRDefault="00FE5B30" w:rsidP="00F75480">
            <w:pPr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</w:pPr>
            <w:r w:rsidRPr="00FE5B30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ISTS</w:t>
            </w:r>
            <w:r w:rsidR="00050D88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-G</w:t>
            </w:r>
            <w:r w:rsidR="009E2812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TI</w:t>
            </w:r>
          </w:p>
        </w:tc>
      </w:tr>
      <w:tr w:rsidR="00FE5B30" w:rsidRPr="00FE5B30" w14:paraId="28C186E7" w14:textId="77777777" w:rsidTr="00D007B7">
        <w:trPr>
          <w:trHeight w:val="315"/>
        </w:trPr>
        <w:tc>
          <w:tcPr>
            <w:tcW w:w="2949" w:type="dxa"/>
            <w:shd w:val="clear" w:color="auto" w:fill="D0CECE"/>
            <w:vAlign w:val="center"/>
          </w:tcPr>
          <w:p w14:paraId="76FE29B8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Fecha de emisión:</w:t>
            </w:r>
          </w:p>
        </w:tc>
        <w:tc>
          <w:tcPr>
            <w:tcW w:w="3400" w:type="dxa"/>
            <w:vAlign w:val="center"/>
          </w:tcPr>
          <w:p w14:paraId="0F9380D1" w14:textId="4368548E" w:rsidR="00FE5B30" w:rsidRPr="00FE5B30" w:rsidRDefault="009E2812" w:rsidP="00F75480">
            <w:pPr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highlight w:val="yellow"/>
                <w:lang w:val="es-ES"/>
              </w:rPr>
            </w:pPr>
            <w:r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20</w:t>
            </w:r>
            <w:r w:rsidR="008C1AEE" w:rsidRPr="008C1AEE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/</w:t>
            </w:r>
            <w:r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04</w:t>
            </w:r>
            <w:r w:rsidR="008C1AEE" w:rsidRPr="008C1AEE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/202</w:t>
            </w:r>
            <w:r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6</w:t>
            </w:r>
          </w:p>
        </w:tc>
      </w:tr>
    </w:tbl>
    <w:p w14:paraId="23610F81" w14:textId="77777777" w:rsidR="00FE5B30" w:rsidRPr="00FE5B30" w:rsidRDefault="00FE5B30" w:rsidP="00FE5B30">
      <w:pPr>
        <w:tabs>
          <w:tab w:val="left" w:pos="2400"/>
        </w:tabs>
        <w:spacing w:line="360" w:lineRule="auto"/>
        <w:rPr>
          <w:rFonts w:ascii="Avenir LT Std 45 Book" w:hAnsi="Avenir LT Std 45 Book" w:cs="Times New Roman"/>
          <w:b w:val="0"/>
          <w:color w:val="auto"/>
        </w:rPr>
      </w:pPr>
    </w:p>
    <w:p w14:paraId="5D9C9B8F" w14:textId="77777777" w:rsidR="00FE5B30" w:rsidRPr="00FE5B30" w:rsidRDefault="00FE5B30" w:rsidP="00FE5B30">
      <w:pPr>
        <w:tabs>
          <w:tab w:val="left" w:pos="2400"/>
        </w:tabs>
        <w:spacing w:line="360" w:lineRule="auto"/>
        <w:rPr>
          <w:rFonts w:ascii="Avenir LT Std 45 Book" w:hAnsi="Avenir LT Std 45 Book" w:cs="Times New Roman"/>
          <w:b w:val="0"/>
          <w:color w:val="auto"/>
        </w:rPr>
      </w:pPr>
    </w:p>
    <w:tbl>
      <w:tblPr>
        <w:tblStyle w:val="Style21"/>
        <w:tblW w:w="87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5960"/>
      </w:tblGrid>
      <w:tr w:rsidR="00FE5B30" w:rsidRPr="00FE5B30" w14:paraId="317B537D" w14:textId="77777777" w:rsidTr="00D007B7">
        <w:trPr>
          <w:trHeight w:val="386"/>
        </w:trPr>
        <w:tc>
          <w:tcPr>
            <w:tcW w:w="2830" w:type="dxa"/>
            <w:shd w:val="clear" w:color="auto" w:fill="D0CECE"/>
            <w:vAlign w:val="center"/>
          </w:tcPr>
          <w:p w14:paraId="5C0892AA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Unidad/Área:</w:t>
            </w:r>
          </w:p>
        </w:tc>
        <w:tc>
          <w:tcPr>
            <w:tcW w:w="5960" w:type="dxa"/>
          </w:tcPr>
          <w:p w14:paraId="4FEF7C2B" w14:textId="77777777" w:rsidR="00FE5B30" w:rsidRPr="00FE5B30" w:rsidRDefault="00FE5B30" w:rsidP="00F75480">
            <w:pPr>
              <w:rPr>
                <w:rFonts w:ascii="Avenir LT Std 45 Book" w:hAnsi="Avenir LT Std 45 Book" w:cstheme="minorHAnsi"/>
                <w:b w:val="0"/>
                <w:bCs/>
                <w:color w:val="auto"/>
                <w:shd w:val="clear" w:color="auto" w:fill="FFFFFF"/>
              </w:rPr>
            </w:pPr>
            <w:r w:rsidRPr="00FE5B30">
              <w:rPr>
                <w:rFonts w:ascii="Avenir LT Std 45 Book" w:hAnsi="Avenir LT Std 45 Book" w:cstheme="minorHAnsi"/>
                <w:b w:val="0"/>
                <w:bCs/>
                <w:color w:val="auto"/>
                <w:sz w:val="22"/>
                <w:shd w:val="clear" w:color="auto" w:fill="FFFFFF"/>
              </w:rPr>
              <w:t>Coordinación de Tecnología de la Información y Comunicación</w:t>
            </w:r>
          </w:p>
        </w:tc>
      </w:tr>
      <w:tr w:rsidR="00FE5B30" w:rsidRPr="00FE5B30" w14:paraId="195F8629" w14:textId="77777777" w:rsidTr="00D007B7">
        <w:trPr>
          <w:trHeight w:val="385"/>
        </w:trPr>
        <w:tc>
          <w:tcPr>
            <w:tcW w:w="2830" w:type="dxa"/>
            <w:shd w:val="clear" w:color="auto" w:fill="D0CECE"/>
            <w:vAlign w:val="center"/>
          </w:tcPr>
          <w:p w14:paraId="633EC264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Ubicación:</w:t>
            </w:r>
          </w:p>
        </w:tc>
        <w:tc>
          <w:tcPr>
            <w:tcW w:w="5960" w:type="dxa"/>
          </w:tcPr>
          <w:p w14:paraId="79B46A50" w14:textId="77777777" w:rsidR="00FE5B30" w:rsidRPr="00FE5B30" w:rsidRDefault="00FE5B30" w:rsidP="00F75480">
            <w:pPr>
              <w:pStyle w:val="Sinespaciado"/>
              <w:rPr>
                <w:rFonts w:ascii="Avenir LT Std 45 Book" w:hAnsi="Avenir LT Std 45 Book"/>
                <w:bCs/>
              </w:rPr>
            </w:pPr>
            <w:r w:rsidRPr="00FE5B30">
              <w:rPr>
                <w:rFonts w:ascii="Avenir LT Std 45 Book" w:hAnsi="Avenir LT Std 45 Book"/>
                <w:bCs/>
              </w:rPr>
              <w:t>Av. General Rumiñahui e Isla Pinta 1111, a media cuadra del San Luis Shopping</w:t>
            </w:r>
          </w:p>
        </w:tc>
      </w:tr>
      <w:tr w:rsidR="00FE5B30" w:rsidRPr="00FE5B30" w14:paraId="2337147A" w14:textId="77777777" w:rsidTr="00D007B7">
        <w:trPr>
          <w:trHeight w:val="372"/>
        </w:trPr>
        <w:tc>
          <w:tcPr>
            <w:tcW w:w="2830" w:type="dxa"/>
            <w:shd w:val="clear" w:color="auto" w:fill="D0CECE"/>
            <w:vAlign w:val="center"/>
          </w:tcPr>
          <w:p w14:paraId="00AA998E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 xml:space="preserve">Nombre responsable: </w:t>
            </w:r>
          </w:p>
        </w:tc>
        <w:tc>
          <w:tcPr>
            <w:tcW w:w="5960" w:type="dxa"/>
          </w:tcPr>
          <w:p w14:paraId="2BD19B14" w14:textId="5F8090E6" w:rsidR="00FE5B30" w:rsidRPr="00FE5B30" w:rsidRDefault="009E2812" w:rsidP="00F75480">
            <w:pPr>
              <w:rPr>
                <w:rFonts w:ascii="Avenir LT Std 45 Book" w:hAnsi="Avenir LT Std 45 Book" w:cs="Times New Roman"/>
                <w:b w:val="0"/>
                <w:bCs/>
                <w:color w:val="auto"/>
                <w:lang w:val="es-ES"/>
              </w:rPr>
            </w:pPr>
            <w:r w:rsidRPr="009E2812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Matias Scott Valdivieso Salvatierra</w:t>
            </w:r>
          </w:p>
        </w:tc>
      </w:tr>
      <w:tr w:rsidR="00FE5B30" w:rsidRPr="00FE5B30" w14:paraId="2EF58539" w14:textId="77777777" w:rsidTr="00D007B7">
        <w:trPr>
          <w:trHeight w:val="371"/>
        </w:trPr>
        <w:tc>
          <w:tcPr>
            <w:tcW w:w="2830" w:type="dxa"/>
            <w:shd w:val="clear" w:color="auto" w:fill="D0CECE"/>
            <w:vAlign w:val="center"/>
          </w:tcPr>
          <w:p w14:paraId="131952DE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Proceso:</w:t>
            </w:r>
          </w:p>
        </w:tc>
        <w:tc>
          <w:tcPr>
            <w:tcW w:w="5960" w:type="dxa"/>
            <w:vAlign w:val="center"/>
          </w:tcPr>
          <w:p w14:paraId="4D8CD5DE" w14:textId="1BB75BC6" w:rsidR="00FE5B30" w:rsidRPr="00FE5B30" w:rsidRDefault="004169EA" w:rsidP="00F75480">
            <w:pPr>
              <w:rPr>
                <w:rFonts w:ascii="Avenir LT Std 45 Book" w:hAnsi="Avenir LT Std 45 Book" w:cs="Times New Roman"/>
                <w:b w:val="0"/>
                <w:bCs/>
                <w:color w:val="auto"/>
                <w:lang w:val="es-ES"/>
              </w:rPr>
            </w:pPr>
            <w:r w:rsidRPr="00176E98">
              <w:rPr>
                <w:rFonts w:ascii="Avenir LT Std 45 Book" w:hAnsi="Avenir LT Std 45 Book" w:cs="Segoe UI"/>
                <w:b w:val="0"/>
                <w:bCs/>
                <w:color w:val="auto"/>
                <w:sz w:val="22"/>
                <w:shd w:val="clear" w:color="auto" w:fill="FFFFFF"/>
              </w:rPr>
              <w:t>Gestión de Tecnologías de la Información</w:t>
            </w:r>
          </w:p>
        </w:tc>
      </w:tr>
    </w:tbl>
    <w:p w14:paraId="1C049627" w14:textId="77777777" w:rsidR="00FE5B30" w:rsidRPr="00FE5B30" w:rsidRDefault="00FE5B30" w:rsidP="00FE5B30">
      <w:pPr>
        <w:tabs>
          <w:tab w:val="left" w:pos="2400"/>
        </w:tabs>
        <w:spacing w:line="360" w:lineRule="auto"/>
        <w:ind w:left="720"/>
        <w:rPr>
          <w:rFonts w:ascii="Avenir LT Std 45 Book" w:hAnsi="Avenir LT Std 45 Book" w:cs="Times New Roman"/>
          <w:b w:val="0"/>
          <w:color w:val="auto"/>
        </w:rPr>
      </w:pPr>
    </w:p>
    <w:p w14:paraId="770123B7" w14:textId="77777777" w:rsidR="00FE5B30" w:rsidRPr="00FE5B30" w:rsidRDefault="00FE5B30" w:rsidP="00FE5B30">
      <w:pPr>
        <w:tabs>
          <w:tab w:val="left" w:pos="2400"/>
        </w:tabs>
        <w:spacing w:line="360" w:lineRule="auto"/>
        <w:ind w:left="720"/>
        <w:rPr>
          <w:rFonts w:ascii="Avenir LT Std 45 Book" w:hAnsi="Avenir LT Std 45 Book" w:cs="Times New Roman"/>
          <w:b w:val="0"/>
          <w:color w:val="auto"/>
        </w:rPr>
      </w:pPr>
      <w:r w:rsidRPr="00FE5B30">
        <w:rPr>
          <w:rFonts w:ascii="Avenir LT Std 45 Book" w:hAnsi="Avenir LT Std 45 Book" w:cs="Times New Roman"/>
          <w:color w:val="auto"/>
        </w:rPr>
        <w:tab/>
      </w:r>
    </w:p>
    <w:tbl>
      <w:tblPr>
        <w:tblStyle w:val="Style2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6"/>
        <w:gridCol w:w="2858"/>
        <w:gridCol w:w="2346"/>
        <w:gridCol w:w="1654"/>
      </w:tblGrid>
      <w:tr w:rsidR="00FE5B30" w:rsidRPr="00FE5B30" w14:paraId="349B1AE7" w14:textId="77777777" w:rsidTr="00F75480">
        <w:trPr>
          <w:trHeight w:val="455"/>
        </w:trPr>
        <w:tc>
          <w:tcPr>
            <w:tcW w:w="1636" w:type="dxa"/>
            <w:shd w:val="clear" w:color="auto" w:fill="D0CECE"/>
            <w:vAlign w:val="center"/>
          </w:tcPr>
          <w:p w14:paraId="01C4239D" w14:textId="77777777" w:rsidR="00FE5B30" w:rsidRPr="00FE5B30" w:rsidRDefault="00FE5B30" w:rsidP="00F75480">
            <w:pPr>
              <w:jc w:val="center"/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RUBRO</w:t>
            </w:r>
          </w:p>
        </w:tc>
        <w:tc>
          <w:tcPr>
            <w:tcW w:w="2858" w:type="dxa"/>
            <w:shd w:val="clear" w:color="auto" w:fill="D0CECE"/>
            <w:vAlign w:val="center"/>
          </w:tcPr>
          <w:p w14:paraId="5C96E286" w14:textId="77777777" w:rsidR="00FE5B30" w:rsidRPr="00FE5B30" w:rsidRDefault="00FE5B30" w:rsidP="00F75480">
            <w:pPr>
              <w:jc w:val="center"/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  <w:lang w:val="es-ES"/>
              </w:rPr>
              <w:t xml:space="preserve">NOMBRE y </w:t>
            </w: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CARGO</w:t>
            </w:r>
          </w:p>
        </w:tc>
        <w:tc>
          <w:tcPr>
            <w:tcW w:w="2346" w:type="dxa"/>
            <w:shd w:val="clear" w:color="auto" w:fill="D0CECE"/>
            <w:vAlign w:val="center"/>
          </w:tcPr>
          <w:p w14:paraId="237D1A22" w14:textId="77777777" w:rsidR="00FE5B30" w:rsidRPr="00FE5B30" w:rsidRDefault="00FE5B30" w:rsidP="00F75480">
            <w:pPr>
              <w:jc w:val="center"/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FIRMA</w:t>
            </w:r>
          </w:p>
        </w:tc>
        <w:tc>
          <w:tcPr>
            <w:tcW w:w="1654" w:type="dxa"/>
            <w:shd w:val="clear" w:color="auto" w:fill="D0CECE"/>
            <w:vAlign w:val="center"/>
          </w:tcPr>
          <w:p w14:paraId="1160409A" w14:textId="77777777" w:rsidR="00FE5B30" w:rsidRPr="00FE5B30" w:rsidRDefault="00FE5B30" w:rsidP="00F75480">
            <w:pPr>
              <w:jc w:val="center"/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FECHA</w:t>
            </w:r>
          </w:p>
        </w:tc>
      </w:tr>
      <w:tr w:rsidR="008C1AEE" w:rsidRPr="00FE5B30" w14:paraId="699917AA" w14:textId="77777777" w:rsidTr="00B9101B">
        <w:trPr>
          <w:trHeight w:val="1116"/>
        </w:trPr>
        <w:tc>
          <w:tcPr>
            <w:tcW w:w="1636" w:type="dxa"/>
            <w:vAlign w:val="center"/>
          </w:tcPr>
          <w:p w14:paraId="3D63EA48" w14:textId="77777777" w:rsidR="008C1AEE" w:rsidRPr="00FE5B30" w:rsidRDefault="008C1AEE" w:rsidP="008C1AEE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  <w:r w:rsidRPr="00FE5B30">
              <w:rPr>
                <w:rFonts w:ascii="Avenir LT Std 45 Book" w:hAnsi="Avenir LT Std 45 Book" w:cs="Times New Roman"/>
                <w:color w:val="auto"/>
                <w:sz w:val="22"/>
              </w:rPr>
              <w:t>Aprobado por:</w:t>
            </w:r>
          </w:p>
        </w:tc>
        <w:tc>
          <w:tcPr>
            <w:tcW w:w="2858" w:type="dxa"/>
            <w:vAlign w:val="center"/>
          </w:tcPr>
          <w:p w14:paraId="343C4AFC" w14:textId="77777777" w:rsidR="008C1AEE" w:rsidRPr="008C1AEE" w:rsidRDefault="008C1AEE" w:rsidP="008C1AEE">
            <w:pPr>
              <w:jc w:val="center"/>
              <w:rPr>
                <w:rFonts w:ascii="Avenir Next LT Pro" w:hAnsi="Avenir Next LT Pro" w:cs="Times New Roman"/>
                <w:b w:val="0"/>
                <w:color w:val="auto"/>
                <w:sz w:val="22"/>
                <w:lang w:val="es-ES"/>
              </w:rPr>
            </w:pPr>
            <w:proofErr w:type="spellStart"/>
            <w:r w:rsidRPr="008C1AEE">
              <w:rPr>
                <w:rFonts w:ascii="Avenir Next LT Pro" w:hAnsi="Avenir Next LT Pro" w:cs="Times New Roman"/>
                <w:b w:val="0"/>
                <w:color w:val="auto"/>
                <w:sz w:val="22"/>
                <w:lang w:val="es-ES"/>
              </w:rPr>
              <w:t>MSc</w:t>
            </w:r>
            <w:proofErr w:type="spellEnd"/>
            <w:r w:rsidRPr="008C1AEE">
              <w:rPr>
                <w:rFonts w:ascii="Avenir Next LT Pro" w:hAnsi="Avenir Next LT Pro" w:cs="Times New Roman"/>
                <w:b w:val="0"/>
                <w:color w:val="auto"/>
                <w:sz w:val="22"/>
                <w:lang w:val="es-ES"/>
              </w:rPr>
              <w:t>. Ramiro Obando</w:t>
            </w:r>
          </w:p>
          <w:p w14:paraId="3D1FA83E" w14:textId="0815798C" w:rsidR="008C1AEE" w:rsidRPr="008C1AEE" w:rsidRDefault="008C1AEE" w:rsidP="008C1AEE">
            <w:pPr>
              <w:jc w:val="center"/>
              <w:rPr>
                <w:rFonts w:ascii="Avenir LT Std 45 Book" w:hAnsi="Avenir LT Std 45 Book" w:cs="Times New Roman"/>
                <w:bCs/>
                <w:color w:val="auto"/>
                <w:sz w:val="22"/>
                <w:lang w:val="es-ES"/>
              </w:rPr>
            </w:pPr>
            <w:r w:rsidRPr="008C1AEE">
              <w:rPr>
                <w:rFonts w:ascii="Avenir Next LT Pro" w:hAnsi="Avenir Next LT Pro" w:cs="Times New Roman"/>
                <w:bCs/>
                <w:color w:val="auto"/>
                <w:sz w:val="22"/>
                <w:lang w:val="es-ES"/>
              </w:rPr>
              <w:t>Director Administrativo Financiero</w:t>
            </w:r>
          </w:p>
        </w:tc>
        <w:tc>
          <w:tcPr>
            <w:tcW w:w="2346" w:type="dxa"/>
            <w:vAlign w:val="center"/>
          </w:tcPr>
          <w:p w14:paraId="0286356F" w14:textId="77777777" w:rsidR="008C1AEE" w:rsidRPr="00FE5B30" w:rsidRDefault="008C1AEE" w:rsidP="008C1AEE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</w:p>
        </w:tc>
        <w:tc>
          <w:tcPr>
            <w:tcW w:w="1654" w:type="dxa"/>
            <w:vAlign w:val="center"/>
          </w:tcPr>
          <w:p w14:paraId="71BC8DCE" w14:textId="5C1343CF" w:rsidR="008C1AEE" w:rsidRPr="008C1AEE" w:rsidRDefault="008C1AEE" w:rsidP="008C1AEE">
            <w:pPr>
              <w:jc w:val="center"/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</w:pPr>
          </w:p>
        </w:tc>
      </w:tr>
      <w:tr w:rsidR="008C1AEE" w:rsidRPr="00FE5B30" w14:paraId="76D77DE1" w14:textId="77777777" w:rsidTr="00F75480">
        <w:trPr>
          <w:trHeight w:val="819"/>
        </w:trPr>
        <w:tc>
          <w:tcPr>
            <w:tcW w:w="1636" w:type="dxa"/>
            <w:vAlign w:val="center"/>
          </w:tcPr>
          <w:p w14:paraId="08213FA3" w14:textId="58FC248E" w:rsidR="008C1AEE" w:rsidRPr="00FE5B30" w:rsidRDefault="00854A63" w:rsidP="008C1AEE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  <w:r>
              <w:rPr>
                <w:rFonts w:ascii="Avenir LT Std 45 Book" w:hAnsi="Avenir LT Std 45 Book" w:cs="Times New Roman"/>
                <w:color w:val="auto"/>
                <w:sz w:val="22"/>
              </w:rPr>
              <w:t xml:space="preserve">Revisado Por: </w:t>
            </w:r>
          </w:p>
        </w:tc>
        <w:tc>
          <w:tcPr>
            <w:tcW w:w="2858" w:type="dxa"/>
            <w:vAlign w:val="center"/>
          </w:tcPr>
          <w:p w14:paraId="6A20E20A" w14:textId="66C2407B" w:rsidR="008C1AEE" w:rsidRPr="008C1AEE" w:rsidRDefault="00B9101B" w:rsidP="005C33DD">
            <w:pPr>
              <w:jc w:val="center"/>
              <w:rPr>
                <w:rFonts w:ascii="Avenir LT Std 45 Book" w:hAnsi="Avenir LT Std 45 Book" w:cs="Times New Roman"/>
                <w:bCs/>
                <w:color w:val="auto"/>
                <w:sz w:val="22"/>
              </w:rPr>
            </w:pPr>
            <w:r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  <w:t>Edison Aucay</w:t>
            </w:r>
            <w:r>
              <w:rPr>
                <w:rFonts w:ascii="Avenir Next LT Pro" w:hAnsi="Avenir Next LT Pro" w:cs="Times New Roman"/>
                <w:bCs/>
                <w:color w:val="auto"/>
                <w:sz w:val="22"/>
              </w:rPr>
              <w:t xml:space="preserve"> </w:t>
            </w:r>
            <w:r w:rsidRPr="00B9101B">
              <w:rPr>
                <w:rFonts w:ascii="Avenir LT Std 45 Book" w:hAnsi="Avenir LT Std 45 Book"/>
                <w:color w:val="auto"/>
                <w:sz w:val="24"/>
                <w:szCs w:val="24"/>
              </w:rPr>
              <w:t>Coordinación de Aseguramiento de la Calidad y Planificación</w:t>
            </w:r>
          </w:p>
        </w:tc>
        <w:tc>
          <w:tcPr>
            <w:tcW w:w="2346" w:type="dxa"/>
            <w:vAlign w:val="center"/>
          </w:tcPr>
          <w:p w14:paraId="0A8C7D11" w14:textId="77777777" w:rsidR="008C1AEE" w:rsidRPr="00FE5B30" w:rsidRDefault="008C1AEE" w:rsidP="008C1AEE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</w:p>
        </w:tc>
        <w:tc>
          <w:tcPr>
            <w:tcW w:w="1654" w:type="dxa"/>
            <w:vAlign w:val="center"/>
          </w:tcPr>
          <w:p w14:paraId="4AA6AA13" w14:textId="5FDD7CE6" w:rsidR="008C1AEE" w:rsidRPr="008C1AEE" w:rsidRDefault="008C1AEE" w:rsidP="008C1AEE">
            <w:pPr>
              <w:jc w:val="center"/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</w:rPr>
            </w:pPr>
          </w:p>
        </w:tc>
      </w:tr>
      <w:tr w:rsidR="00F12B7F" w:rsidRPr="00FE5B30" w14:paraId="0CF36606" w14:textId="77777777" w:rsidTr="00F75480">
        <w:trPr>
          <w:trHeight w:val="819"/>
        </w:trPr>
        <w:tc>
          <w:tcPr>
            <w:tcW w:w="1636" w:type="dxa"/>
            <w:vAlign w:val="center"/>
          </w:tcPr>
          <w:p w14:paraId="43CD72A5" w14:textId="4786B917" w:rsidR="00F12B7F" w:rsidRPr="00FE5B30" w:rsidRDefault="00F12B7F" w:rsidP="00F12B7F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  <w:r w:rsidRPr="00FE5B30">
              <w:rPr>
                <w:rFonts w:ascii="Avenir LT Std 45 Book" w:hAnsi="Avenir LT Std 45 Book" w:cs="Times New Roman"/>
                <w:color w:val="auto"/>
                <w:sz w:val="22"/>
              </w:rPr>
              <w:t>Elaborado por:</w:t>
            </w:r>
          </w:p>
        </w:tc>
        <w:tc>
          <w:tcPr>
            <w:tcW w:w="2858" w:type="dxa"/>
            <w:vAlign w:val="center"/>
          </w:tcPr>
          <w:p w14:paraId="209087B3" w14:textId="77777777" w:rsidR="00B9101B" w:rsidRDefault="00B9101B" w:rsidP="00B9101B">
            <w:pPr>
              <w:jc w:val="center"/>
              <w:rPr>
                <w:rFonts w:ascii="Avenir Next LT Pro" w:hAnsi="Avenir Next LT Pro" w:cs="Times New Roman"/>
                <w:b w:val="0"/>
                <w:color w:val="auto"/>
                <w:sz w:val="22"/>
              </w:rPr>
            </w:pPr>
            <w:r w:rsidRPr="00C13D5E">
              <w:rPr>
                <w:rFonts w:ascii="Avenir Next LT Pro" w:hAnsi="Avenir Next LT Pro" w:cs="Times New Roman"/>
                <w:b w:val="0"/>
                <w:color w:val="auto"/>
                <w:sz w:val="22"/>
              </w:rPr>
              <w:t>Mat</w:t>
            </w:r>
            <w:r>
              <w:rPr>
                <w:rFonts w:ascii="Avenir Next LT Pro" w:hAnsi="Avenir Next LT Pro" w:cs="Times New Roman"/>
                <w:b w:val="0"/>
                <w:color w:val="auto"/>
                <w:sz w:val="22"/>
              </w:rPr>
              <w:t>ias Scott Valdivieso Salvatierra</w:t>
            </w:r>
          </w:p>
          <w:p w14:paraId="3BB40BA5" w14:textId="63B2ABA7" w:rsidR="00F12B7F" w:rsidRPr="008C1AEE" w:rsidRDefault="00B9101B" w:rsidP="00B9101B">
            <w:pPr>
              <w:jc w:val="center"/>
              <w:rPr>
                <w:rFonts w:ascii="Avenir Next LT Pro" w:hAnsi="Avenir Next LT Pro" w:cs="Times New Roman"/>
                <w:b w:val="0"/>
                <w:color w:val="auto"/>
                <w:sz w:val="22"/>
              </w:rPr>
            </w:pPr>
            <w:r>
              <w:rPr>
                <w:rFonts w:ascii="Avenir Next LT Pro" w:hAnsi="Avenir Next LT Pro" w:cs="Times New Roman"/>
                <w:bCs/>
                <w:color w:val="auto"/>
                <w:sz w:val="22"/>
              </w:rPr>
              <w:t>Coordinador de Tecnologías de la Información y Comunicación</w:t>
            </w:r>
          </w:p>
        </w:tc>
        <w:tc>
          <w:tcPr>
            <w:tcW w:w="2346" w:type="dxa"/>
            <w:vAlign w:val="center"/>
          </w:tcPr>
          <w:p w14:paraId="052F7B68" w14:textId="77777777" w:rsidR="00F12B7F" w:rsidRPr="00FE5B30" w:rsidRDefault="00F12B7F" w:rsidP="00F12B7F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</w:p>
        </w:tc>
        <w:tc>
          <w:tcPr>
            <w:tcW w:w="1654" w:type="dxa"/>
            <w:vAlign w:val="center"/>
          </w:tcPr>
          <w:p w14:paraId="099DFCAE" w14:textId="6A1D4F70" w:rsidR="00F12B7F" w:rsidRPr="008C1AEE" w:rsidRDefault="00F12B7F" w:rsidP="00F12B7F">
            <w:pPr>
              <w:jc w:val="center"/>
              <w:rPr>
                <w:rFonts w:ascii="Avenir Next LT Pro" w:hAnsi="Avenir Next LT Pro" w:cs="Times New Roman"/>
                <w:b w:val="0"/>
                <w:bCs/>
                <w:color w:val="auto"/>
                <w:sz w:val="22"/>
              </w:rPr>
            </w:pPr>
          </w:p>
        </w:tc>
      </w:tr>
    </w:tbl>
    <w:p w14:paraId="44051EEB" w14:textId="77777777" w:rsidR="00FE5B30" w:rsidRPr="00FE5B30" w:rsidRDefault="00FE5B30" w:rsidP="00FE5B30">
      <w:pPr>
        <w:tabs>
          <w:tab w:val="left" w:pos="2400"/>
        </w:tabs>
        <w:spacing w:line="360" w:lineRule="auto"/>
        <w:ind w:left="720"/>
        <w:rPr>
          <w:rFonts w:ascii="Avenir LT Std 45 Book" w:hAnsi="Avenir LT Std 45 Book"/>
          <w:b w:val="0"/>
          <w:color w:val="auto"/>
        </w:rPr>
      </w:pPr>
    </w:p>
    <w:tbl>
      <w:tblPr>
        <w:tblW w:w="8503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ACB9C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4"/>
        <w:gridCol w:w="1331"/>
        <w:gridCol w:w="2131"/>
        <w:gridCol w:w="2008"/>
        <w:gridCol w:w="1699"/>
      </w:tblGrid>
      <w:tr w:rsidR="009962DC" w:rsidRPr="009962DC" w14:paraId="097ED1AC" w14:textId="77777777" w:rsidTr="009962DC">
        <w:trPr>
          <w:trHeight w:val="300"/>
          <w:jc w:val="center"/>
        </w:trPr>
        <w:tc>
          <w:tcPr>
            <w:tcW w:w="850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auto"/>
            </w:tcBorders>
            <w:shd w:val="clear" w:color="auto" w:fill="D0CECE"/>
            <w:vAlign w:val="center"/>
            <w:hideMark/>
          </w:tcPr>
          <w:p w14:paraId="1995237A" w14:textId="01F85B1B" w:rsidR="009962DC" w:rsidRPr="009962DC" w:rsidRDefault="002A4F5C" w:rsidP="009962DC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br w:type="page"/>
            </w:r>
            <w:r w:rsidR="009962DC"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REGISTRO DE CAMBIOS EN EL DOCUMENTO</w:t>
            </w:r>
          </w:p>
        </w:tc>
      </w:tr>
      <w:tr w:rsidR="009962DC" w:rsidRPr="009962DC" w14:paraId="13D97DCF" w14:textId="77777777" w:rsidTr="009962DC">
        <w:trPr>
          <w:trHeight w:val="300"/>
          <w:jc w:val="center"/>
        </w:trPr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3E587F" w14:textId="1E2635B9" w:rsidR="009962DC" w:rsidRPr="009962DC" w:rsidRDefault="009962DC" w:rsidP="00552132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VERSION</w:t>
            </w:r>
          </w:p>
        </w:tc>
        <w:tc>
          <w:tcPr>
            <w:tcW w:w="1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D5F600" w14:textId="3AE7C895" w:rsidR="009962DC" w:rsidRPr="009962DC" w:rsidRDefault="009962DC" w:rsidP="00552132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MOTIVO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4B2D20" w14:textId="6906D5D1" w:rsidR="009962DC" w:rsidRPr="009962DC" w:rsidRDefault="009962DC" w:rsidP="00552132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RESPONSABLE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0EF745" w14:textId="46459D06" w:rsidR="009962DC" w:rsidRPr="009962DC" w:rsidRDefault="009962DC" w:rsidP="00552132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ELABORADO POR</w:t>
            </w:r>
          </w:p>
        </w:tc>
        <w:tc>
          <w:tcPr>
            <w:tcW w:w="1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30F952" w14:textId="77A5D0CF" w:rsidR="009962DC" w:rsidRPr="009962DC" w:rsidRDefault="009962DC" w:rsidP="00552132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FECHA</w:t>
            </w:r>
          </w:p>
        </w:tc>
      </w:tr>
      <w:tr w:rsidR="009962DC" w:rsidRPr="009962DC" w14:paraId="60B8E88B" w14:textId="77777777" w:rsidTr="009962DC">
        <w:trPr>
          <w:trHeight w:val="300"/>
          <w:jc w:val="center"/>
        </w:trPr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BC1876" w14:textId="4A685339" w:rsidR="009962DC" w:rsidRPr="009962DC" w:rsidRDefault="009962DC" w:rsidP="00552132">
            <w:pPr>
              <w:jc w:val="center"/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1.0</w:t>
            </w:r>
          </w:p>
        </w:tc>
        <w:tc>
          <w:tcPr>
            <w:tcW w:w="1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032B6D" w14:textId="1F4D85C7" w:rsidR="009962DC" w:rsidRPr="009962DC" w:rsidRDefault="009962DC" w:rsidP="00552132">
            <w:pPr>
              <w:jc w:val="center"/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Creación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A5D627" w14:textId="7C11F57C" w:rsidR="009962DC" w:rsidRPr="009962DC" w:rsidRDefault="009962DC" w:rsidP="00552132">
            <w:pPr>
              <w:jc w:val="center"/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Coordinación de Aseguramiento de la Calidad y Planificación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15830B" w14:textId="5803A037" w:rsidR="009962DC" w:rsidRPr="009962DC" w:rsidRDefault="00552132" w:rsidP="00552132">
            <w:pPr>
              <w:jc w:val="center"/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</w:pPr>
            <w:r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  <w:t xml:space="preserve">Ing. </w:t>
            </w:r>
            <w:r w:rsid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  <w:t>Edison Aucay</w:t>
            </w:r>
          </w:p>
        </w:tc>
        <w:tc>
          <w:tcPr>
            <w:tcW w:w="1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50ED9F" w14:textId="2F7177B6" w:rsidR="009962DC" w:rsidRPr="009962DC" w:rsidRDefault="009962DC" w:rsidP="00552132">
            <w:pPr>
              <w:jc w:val="center"/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</w:pPr>
            <w:r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23/11/202</w:t>
            </w:r>
            <w:r w:rsidR="00552132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4</w:t>
            </w:r>
          </w:p>
        </w:tc>
      </w:tr>
    </w:tbl>
    <w:p w14:paraId="7EA0DAFB" w14:textId="77777777" w:rsidR="009962DC" w:rsidRPr="00763F48" w:rsidRDefault="009962DC" w:rsidP="00647BD6">
      <w:pPr>
        <w:rPr>
          <w:rFonts w:ascii="Avenir LT Std 45 Book" w:hAnsi="Avenir LT Std 45 Book"/>
          <w:color w:val="auto"/>
          <w:sz w:val="24"/>
          <w:szCs w:val="24"/>
        </w:rPr>
        <w:sectPr w:rsidR="009962DC" w:rsidRPr="00763F48" w:rsidSect="008C6067">
          <w:footerReference w:type="default" r:id="rId14"/>
          <w:pgSz w:w="11906" w:h="16838" w:code="9"/>
          <w:pgMar w:top="1417" w:right="1701" w:bottom="1417" w:left="1701" w:header="0" w:footer="289" w:gutter="0"/>
          <w:pgNumType w:start="1"/>
          <w:cols w:space="720"/>
          <w:docGrid w:linePitch="382"/>
        </w:sectPr>
      </w:pPr>
    </w:p>
    <w:p w14:paraId="20A62E97" w14:textId="30BA3A7D" w:rsidR="006D73B6" w:rsidRPr="00607D92" w:rsidRDefault="006D73B6" w:rsidP="008C1AEE">
      <w:pPr>
        <w:pStyle w:val="Ttulo1"/>
        <w:numPr>
          <w:ilvl w:val="0"/>
          <w:numId w:val="10"/>
        </w:numPr>
        <w:rPr>
          <w:rFonts w:ascii="Avenir LT Std 45 Book" w:hAnsi="Avenir LT Std 45 Book"/>
          <w:color w:val="auto"/>
          <w:sz w:val="24"/>
          <w:szCs w:val="24"/>
        </w:rPr>
      </w:pPr>
      <w:bookmarkStart w:id="0" w:name="_Toc173309416"/>
      <w:bookmarkStart w:id="1" w:name="_Toc227585398"/>
      <w:r w:rsidRPr="00607D92">
        <w:rPr>
          <w:rFonts w:ascii="Avenir LT Std 45 Book" w:hAnsi="Avenir LT Std 45 Book"/>
          <w:color w:val="auto"/>
          <w:sz w:val="24"/>
          <w:szCs w:val="24"/>
        </w:rPr>
        <w:lastRenderedPageBreak/>
        <w:t>INTRODUCCIÓN</w:t>
      </w:r>
      <w:bookmarkEnd w:id="0"/>
      <w:bookmarkEnd w:id="1"/>
    </w:p>
    <w:p w14:paraId="22560829" w14:textId="77777777" w:rsidR="006D73B6" w:rsidRPr="00607D92" w:rsidRDefault="006D73B6" w:rsidP="008C1AEE">
      <w:pPr>
        <w:pStyle w:val="Contenido"/>
        <w:rPr>
          <w:color w:val="auto"/>
          <w:szCs w:val="24"/>
        </w:rPr>
      </w:pPr>
    </w:p>
    <w:p w14:paraId="1D843443" w14:textId="5A739732" w:rsidR="009E2812" w:rsidRPr="009E2812" w:rsidRDefault="009E2812" w:rsidP="009E2812">
      <w:pPr>
        <w:pStyle w:val="Contenido"/>
        <w:rPr>
          <w:color w:val="auto"/>
          <w:szCs w:val="24"/>
        </w:rPr>
      </w:pPr>
      <w:r w:rsidRPr="009E2812">
        <w:rPr>
          <w:color w:val="auto"/>
          <w:szCs w:val="24"/>
        </w:rPr>
        <w:t xml:space="preserve">El manual de la Plataforma de </w:t>
      </w:r>
      <w:r w:rsidRPr="009E2812">
        <w:rPr>
          <w:color w:val="auto"/>
          <w:szCs w:val="24"/>
        </w:rPr>
        <w:t>Administración</w:t>
      </w:r>
      <w:r w:rsidRPr="009E2812">
        <w:rPr>
          <w:color w:val="auto"/>
          <w:szCs w:val="24"/>
        </w:rPr>
        <w:t xml:space="preserve"> del Sistema de Becas es una herramienta esencial que sirve para gestionar, de forma ordenada y segura, la </w:t>
      </w:r>
      <w:r w:rsidRPr="009E2812">
        <w:rPr>
          <w:color w:val="auto"/>
          <w:szCs w:val="24"/>
        </w:rPr>
        <w:t>información</w:t>
      </w:r>
      <w:r w:rsidRPr="009E2812">
        <w:rPr>
          <w:color w:val="auto"/>
          <w:szCs w:val="24"/>
        </w:rPr>
        <w:t xml:space="preserve"> de estudiantes, certificados y cuentas administrativas.</w:t>
      </w:r>
    </w:p>
    <w:p w14:paraId="73D5C148" w14:textId="77777777" w:rsidR="009E2812" w:rsidRPr="009E2812" w:rsidRDefault="009E2812" w:rsidP="009E2812">
      <w:pPr>
        <w:pStyle w:val="Contenido"/>
        <w:rPr>
          <w:color w:val="auto"/>
          <w:szCs w:val="24"/>
        </w:rPr>
      </w:pPr>
    </w:p>
    <w:p w14:paraId="6A64EA47" w14:textId="2EE911F4" w:rsidR="009E2812" w:rsidRPr="009E2812" w:rsidRDefault="009E2812" w:rsidP="009E2812">
      <w:pPr>
        <w:pStyle w:val="Contenido"/>
        <w:rPr>
          <w:color w:val="auto"/>
          <w:szCs w:val="24"/>
        </w:rPr>
      </w:pPr>
      <w:r w:rsidRPr="009E2812">
        <w:rPr>
          <w:color w:val="auto"/>
          <w:szCs w:val="24"/>
        </w:rPr>
        <w:t xml:space="preserve">Este sistema ha sido desarrollado para mejorar la eficiencia del trabajo administrativo, facilitar el acceso a la </w:t>
      </w:r>
      <w:r w:rsidRPr="009E2812">
        <w:rPr>
          <w:color w:val="auto"/>
          <w:szCs w:val="24"/>
        </w:rPr>
        <w:t>información</w:t>
      </w:r>
      <w:r w:rsidRPr="009E2812">
        <w:rPr>
          <w:color w:val="auto"/>
          <w:szCs w:val="24"/>
        </w:rPr>
        <w:t xml:space="preserve"> y reducir errores en los procesos diarios.</w:t>
      </w:r>
    </w:p>
    <w:p w14:paraId="3C7CA133" w14:textId="77777777" w:rsidR="009E2812" w:rsidRPr="009E2812" w:rsidRDefault="009E2812" w:rsidP="009E2812">
      <w:pPr>
        <w:pStyle w:val="Contenido"/>
        <w:rPr>
          <w:color w:val="auto"/>
          <w:szCs w:val="24"/>
        </w:rPr>
      </w:pPr>
    </w:p>
    <w:p w14:paraId="14410197" w14:textId="67E9D4E3" w:rsidR="009E2812" w:rsidRPr="009E2812" w:rsidRDefault="009E2812" w:rsidP="009E2812">
      <w:pPr>
        <w:pStyle w:val="Contenido"/>
        <w:rPr>
          <w:color w:val="auto"/>
          <w:szCs w:val="24"/>
        </w:rPr>
      </w:pPr>
      <w:r w:rsidRPr="009E2812">
        <w:rPr>
          <w:color w:val="auto"/>
          <w:szCs w:val="24"/>
        </w:rPr>
        <w:t xml:space="preserve">Esta </w:t>
      </w:r>
      <w:r w:rsidRPr="009E2812">
        <w:rPr>
          <w:color w:val="auto"/>
          <w:szCs w:val="24"/>
        </w:rPr>
        <w:t>guía</w:t>
      </w:r>
      <w:r w:rsidRPr="009E2812">
        <w:rPr>
          <w:color w:val="auto"/>
          <w:szCs w:val="24"/>
        </w:rPr>
        <w:t xml:space="preserve"> </w:t>
      </w:r>
      <w:r w:rsidRPr="009E2812">
        <w:rPr>
          <w:color w:val="auto"/>
          <w:szCs w:val="24"/>
        </w:rPr>
        <w:t>está</w:t>
      </w:r>
      <w:r w:rsidRPr="009E2812">
        <w:rPr>
          <w:color w:val="auto"/>
          <w:szCs w:val="24"/>
        </w:rPr>
        <w:t xml:space="preserve"> dirigida a personal administrativo sin conocimientos </w:t>
      </w:r>
      <w:r w:rsidRPr="009E2812">
        <w:rPr>
          <w:color w:val="auto"/>
          <w:szCs w:val="24"/>
        </w:rPr>
        <w:t>técnicos</w:t>
      </w:r>
      <w:r w:rsidRPr="009E2812">
        <w:rPr>
          <w:color w:val="auto"/>
          <w:szCs w:val="24"/>
        </w:rPr>
        <w:t xml:space="preserve"> avanzados.</w:t>
      </w:r>
    </w:p>
    <w:p w14:paraId="1CE6AC17" w14:textId="77777777" w:rsidR="009E2812" w:rsidRPr="009E2812" w:rsidRDefault="009E2812" w:rsidP="009E2812">
      <w:pPr>
        <w:pStyle w:val="Contenido"/>
        <w:rPr>
          <w:color w:val="auto"/>
          <w:szCs w:val="24"/>
        </w:rPr>
      </w:pPr>
    </w:p>
    <w:p w14:paraId="31746BC9" w14:textId="2FF67704" w:rsidR="006D73B6" w:rsidRPr="00607D92" w:rsidRDefault="009E2812" w:rsidP="009E2812">
      <w:pPr>
        <w:pStyle w:val="Contenido"/>
        <w:rPr>
          <w:b/>
          <w:bCs/>
          <w:color w:val="auto"/>
          <w:szCs w:val="24"/>
        </w:rPr>
      </w:pPr>
      <w:r w:rsidRPr="009E2812">
        <w:rPr>
          <w:color w:val="auto"/>
          <w:szCs w:val="24"/>
        </w:rPr>
        <w:t xml:space="preserve">Link de ingreso para administrador: </w:t>
      </w:r>
      <w:hyperlink r:id="rId15" w:history="1">
        <w:r w:rsidRPr="004B7C8C">
          <w:rPr>
            <w:rStyle w:val="Hipervnculo"/>
            <w:szCs w:val="24"/>
          </w:rPr>
          <w:t>https://becasuperarse.ec/admin/login</w:t>
        </w:r>
      </w:hyperlink>
      <w:r>
        <w:rPr>
          <w:color w:val="auto"/>
          <w:szCs w:val="24"/>
        </w:rPr>
        <w:t xml:space="preserve"> </w:t>
      </w:r>
    </w:p>
    <w:p w14:paraId="5A57C161" w14:textId="64A9E6C3" w:rsidR="006D73B6" w:rsidRPr="00607D92" w:rsidRDefault="006D73B6" w:rsidP="008C1AEE">
      <w:pPr>
        <w:pStyle w:val="Ttulo1"/>
        <w:numPr>
          <w:ilvl w:val="0"/>
          <w:numId w:val="10"/>
        </w:numPr>
        <w:rPr>
          <w:rFonts w:ascii="Avenir LT Std 45 Book" w:hAnsi="Avenir LT Std 45 Book"/>
          <w:color w:val="auto"/>
          <w:sz w:val="24"/>
          <w:szCs w:val="24"/>
        </w:rPr>
      </w:pPr>
      <w:bookmarkStart w:id="2" w:name="_Toc173309417"/>
      <w:bookmarkStart w:id="3" w:name="_Toc227585399"/>
      <w:r w:rsidRPr="00607D92">
        <w:rPr>
          <w:rFonts w:ascii="Avenir LT Std 45 Book" w:hAnsi="Avenir LT Std 45 Book"/>
          <w:color w:val="auto"/>
          <w:sz w:val="24"/>
          <w:szCs w:val="24"/>
        </w:rPr>
        <w:t>OBJETIVO</w:t>
      </w:r>
      <w:bookmarkEnd w:id="3"/>
      <w:r w:rsidRPr="00607D92">
        <w:rPr>
          <w:rFonts w:ascii="Avenir LT Std 45 Book" w:hAnsi="Avenir LT Std 45 Book"/>
          <w:color w:val="auto"/>
          <w:sz w:val="24"/>
          <w:szCs w:val="24"/>
        </w:rPr>
        <w:t xml:space="preserve"> </w:t>
      </w:r>
      <w:bookmarkEnd w:id="2"/>
    </w:p>
    <w:p w14:paraId="73A28B63" w14:textId="77777777" w:rsidR="006D73B6" w:rsidRPr="00607D92" w:rsidRDefault="006D73B6" w:rsidP="008C1AEE">
      <w:pPr>
        <w:pStyle w:val="Contenido"/>
        <w:rPr>
          <w:color w:val="auto"/>
          <w:szCs w:val="24"/>
        </w:rPr>
      </w:pPr>
    </w:p>
    <w:p w14:paraId="692A89AF" w14:textId="6BA344B2" w:rsidR="009E2812" w:rsidRPr="009E2812" w:rsidRDefault="009E2812" w:rsidP="009E2812">
      <w:pPr>
        <w:pStyle w:val="Contenido"/>
        <w:rPr>
          <w:color w:val="auto"/>
          <w:szCs w:val="24"/>
        </w:rPr>
      </w:pPr>
      <w:r w:rsidRPr="009E2812">
        <w:rPr>
          <w:color w:val="auto"/>
          <w:szCs w:val="24"/>
        </w:rPr>
        <w:t>El objetivo de este manual es que el personal administrador pueda:</w:t>
      </w:r>
    </w:p>
    <w:p w14:paraId="1FF0E84D" w14:textId="7E5555A6" w:rsidR="009E2812" w:rsidRPr="009E2812" w:rsidRDefault="009E2812" w:rsidP="009E2812">
      <w:pPr>
        <w:pStyle w:val="Contenido"/>
        <w:numPr>
          <w:ilvl w:val="0"/>
          <w:numId w:val="24"/>
        </w:numPr>
        <w:rPr>
          <w:color w:val="auto"/>
          <w:szCs w:val="24"/>
        </w:rPr>
      </w:pPr>
      <w:r w:rsidRPr="009E2812">
        <w:rPr>
          <w:color w:val="auto"/>
          <w:szCs w:val="24"/>
        </w:rPr>
        <w:t xml:space="preserve">Iniciar </w:t>
      </w:r>
      <w:r w:rsidRPr="009E2812">
        <w:rPr>
          <w:color w:val="auto"/>
          <w:szCs w:val="24"/>
        </w:rPr>
        <w:t>sesión</w:t>
      </w:r>
      <w:r w:rsidRPr="009E2812">
        <w:rPr>
          <w:color w:val="auto"/>
          <w:szCs w:val="24"/>
        </w:rPr>
        <w:t xml:space="preserve"> correctamente.</w:t>
      </w:r>
    </w:p>
    <w:p w14:paraId="780C90C2" w14:textId="6E0F4B92" w:rsidR="009E2812" w:rsidRPr="009E2812" w:rsidRDefault="009E2812" w:rsidP="009E2812">
      <w:pPr>
        <w:pStyle w:val="Contenido"/>
        <w:numPr>
          <w:ilvl w:val="0"/>
          <w:numId w:val="24"/>
        </w:numPr>
        <w:rPr>
          <w:color w:val="auto"/>
          <w:szCs w:val="24"/>
        </w:rPr>
      </w:pPr>
      <w:r w:rsidRPr="009E2812">
        <w:rPr>
          <w:color w:val="auto"/>
          <w:szCs w:val="24"/>
        </w:rPr>
        <w:t>Gestionar estudiantes de forma segura.</w:t>
      </w:r>
    </w:p>
    <w:p w14:paraId="151A6AED" w14:textId="30AA4395" w:rsidR="009E2812" w:rsidRPr="009E2812" w:rsidRDefault="009E2812" w:rsidP="009E2812">
      <w:pPr>
        <w:pStyle w:val="Contenido"/>
        <w:numPr>
          <w:ilvl w:val="0"/>
          <w:numId w:val="24"/>
        </w:numPr>
        <w:rPr>
          <w:color w:val="auto"/>
          <w:szCs w:val="24"/>
        </w:rPr>
      </w:pPr>
      <w:r w:rsidRPr="009E2812">
        <w:rPr>
          <w:color w:val="auto"/>
          <w:szCs w:val="24"/>
        </w:rPr>
        <w:t xml:space="preserve">Revisar </w:t>
      </w:r>
      <w:r w:rsidRPr="009E2812">
        <w:rPr>
          <w:color w:val="auto"/>
          <w:szCs w:val="24"/>
        </w:rPr>
        <w:t>información</w:t>
      </w:r>
      <w:r w:rsidRPr="009E2812">
        <w:rPr>
          <w:color w:val="auto"/>
          <w:szCs w:val="24"/>
        </w:rPr>
        <w:t xml:space="preserve"> general (resumen/</w:t>
      </w:r>
      <w:proofErr w:type="spellStart"/>
      <w:r w:rsidRPr="009E2812">
        <w:rPr>
          <w:color w:val="auto"/>
          <w:szCs w:val="24"/>
        </w:rPr>
        <w:t>dashboard</w:t>
      </w:r>
      <w:proofErr w:type="spellEnd"/>
      <w:r w:rsidRPr="009E2812">
        <w:rPr>
          <w:color w:val="auto"/>
          <w:szCs w:val="24"/>
        </w:rPr>
        <w:t>).</w:t>
      </w:r>
    </w:p>
    <w:p w14:paraId="3184B0BC" w14:textId="5AD6EA67" w:rsidR="009E2812" w:rsidRPr="009E2812" w:rsidRDefault="009E2812" w:rsidP="009E2812">
      <w:pPr>
        <w:pStyle w:val="Contenido"/>
        <w:numPr>
          <w:ilvl w:val="0"/>
          <w:numId w:val="24"/>
        </w:numPr>
        <w:rPr>
          <w:color w:val="auto"/>
          <w:szCs w:val="24"/>
        </w:rPr>
      </w:pPr>
      <w:r w:rsidRPr="009E2812">
        <w:rPr>
          <w:color w:val="auto"/>
          <w:szCs w:val="24"/>
        </w:rPr>
        <w:t>Gestionar cuentas de administradores (si tiene permisos).</w:t>
      </w:r>
    </w:p>
    <w:p w14:paraId="4A7CDD56" w14:textId="256095BB" w:rsidR="009E2812" w:rsidRPr="009E2812" w:rsidRDefault="009E2812" w:rsidP="009E2812">
      <w:pPr>
        <w:pStyle w:val="Contenido"/>
        <w:numPr>
          <w:ilvl w:val="0"/>
          <w:numId w:val="24"/>
        </w:numPr>
        <w:rPr>
          <w:color w:val="auto"/>
          <w:szCs w:val="24"/>
        </w:rPr>
      </w:pPr>
      <w:r w:rsidRPr="009E2812">
        <w:rPr>
          <w:color w:val="auto"/>
          <w:szCs w:val="24"/>
        </w:rPr>
        <w:t>Gestionar certificados.</w:t>
      </w:r>
    </w:p>
    <w:p w14:paraId="3343F932" w14:textId="22D4C9CC" w:rsidR="009E2812" w:rsidRPr="009E2812" w:rsidRDefault="009E2812" w:rsidP="009E2812">
      <w:pPr>
        <w:pStyle w:val="Contenido"/>
        <w:numPr>
          <w:ilvl w:val="0"/>
          <w:numId w:val="24"/>
        </w:numPr>
        <w:rPr>
          <w:color w:val="auto"/>
          <w:szCs w:val="24"/>
        </w:rPr>
      </w:pPr>
      <w:r w:rsidRPr="009E2812">
        <w:rPr>
          <w:color w:val="auto"/>
          <w:szCs w:val="24"/>
        </w:rPr>
        <w:t xml:space="preserve">Mantener buenas </w:t>
      </w:r>
      <w:r w:rsidRPr="009E2812">
        <w:rPr>
          <w:color w:val="auto"/>
          <w:szCs w:val="24"/>
        </w:rPr>
        <w:t>prácticas</w:t>
      </w:r>
      <w:r w:rsidRPr="009E2812">
        <w:rPr>
          <w:color w:val="auto"/>
          <w:szCs w:val="24"/>
        </w:rPr>
        <w:t xml:space="preserve"> de seguridad.</w:t>
      </w:r>
    </w:p>
    <w:p w14:paraId="51BBBB8B" w14:textId="77777777" w:rsidR="009E2812" w:rsidRPr="009E2812" w:rsidRDefault="009E2812" w:rsidP="009E2812">
      <w:pPr>
        <w:pStyle w:val="Contenido"/>
        <w:rPr>
          <w:color w:val="auto"/>
          <w:szCs w:val="24"/>
        </w:rPr>
      </w:pPr>
    </w:p>
    <w:p w14:paraId="176E5625" w14:textId="1293F4E3" w:rsidR="006D73B6" w:rsidRPr="00607D92" w:rsidRDefault="009E2812" w:rsidP="009E2812">
      <w:pPr>
        <w:pStyle w:val="Contenido"/>
        <w:rPr>
          <w:color w:val="auto"/>
          <w:szCs w:val="24"/>
        </w:rPr>
      </w:pPr>
      <w:r w:rsidRPr="009E2812">
        <w:rPr>
          <w:color w:val="auto"/>
          <w:szCs w:val="24"/>
        </w:rPr>
        <w:t xml:space="preserve">Al finalizar, cualquier persona del equipo administrativo </w:t>
      </w:r>
      <w:r w:rsidRPr="009E2812">
        <w:rPr>
          <w:color w:val="auto"/>
          <w:szCs w:val="24"/>
        </w:rPr>
        <w:t>debería</w:t>
      </w:r>
      <w:r w:rsidRPr="009E2812">
        <w:rPr>
          <w:color w:val="auto"/>
          <w:szCs w:val="24"/>
        </w:rPr>
        <w:t xml:space="preserve"> operar la plataforma con confianza.</w:t>
      </w:r>
    </w:p>
    <w:p w14:paraId="2D2C5DA3" w14:textId="03CAB0D2" w:rsidR="006D73B6" w:rsidRPr="00AF3D0B" w:rsidRDefault="003D2A4C" w:rsidP="008C1AEE">
      <w:pPr>
        <w:pStyle w:val="Ttulo1"/>
        <w:numPr>
          <w:ilvl w:val="0"/>
          <w:numId w:val="10"/>
        </w:numPr>
        <w:jc w:val="both"/>
        <w:rPr>
          <w:rFonts w:ascii="Avenir LT Std 45 Book" w:hAnsi="Avenir LT Std 45 Book"/>
          <w:color w:val="auto"/>
          <w:sz w:val="24"/>
          <w:szCs w:val="24"/>
        </w:rPr>
      </w:pPr>
      <w:bookmarkStart w:id="4" w:name="_Toc173309418"/>
      <w:bookmarkStart w:id="5" w:name="_Toc227585400"/>
      <w:r w:rsidRPr="00607D92">
        <w:rPr>
          <w:rFonts w:ascii="Avenir LT Std 45 Book" w:hAnsi="Avenir LT Std 45 Book"/>
          <w:color w:val="auto"/>
          <w:sz w:val="24"/>
          <w:szCs w:val="24"/>
        </w:rPr>
        <w:t>ÁMBITO DE CAPACIDAD</w:t>
      </w:r>
      <w:bookmarkEnd w:id="5"/>
      <w:r w:rsidRPr="00607D92">
        <w:rPr>
          <w:rFonts w:ascii="Avenir LT Std 45 Book" w:hAnsi="Avenir LT Std 45 Book"/>
          <w:color w:val="auto"/>
          <w:sz w:val="24"/>
          <w:szCs w:val="24"/>
        </w:rPr>
        <w:t xml:space="preserve"> </w:t>
      </w:r>
      <w:bookmarkEnd w:id="4"/>
    </w:p>
    <w:p w14:paraId="6B89E57B" w14:textId="7FB7CEB0" w:rsidR="009E2812" w:rsidRPr="009E2812" w:rsidRDefault="009E2812" w:rsidP="009E2812">
      <w:pPr>
        <w:pStyle w:val="Contenido"/>
        <w:rPr>
          <w:color w:val="auto"/>
          <w:szCs w:val="24"/>
        </w:rPr>
      </w:pPr>
      <w:r w:rsidRPr="009E2812">
        <w:rPr>
          <w:color w:val="auto"/>
          <w:szCs w:val="24"/>
        </w:rPr>
        <w:t>Este manual aplica para:</w:t>
      </w:r>
    </w:p>
    <w:p w14:paraId="24358690" w14:textId="63C3D633" w:rsidR="009E2812" w:rsidRPr="009E2812" w:rsidRDefault="009E2812" w:rsidP="009E2812">
      <w:pPr>
        <w:pStyle w:val="Contenido"/>
        <w:numPr>
          <w:ilvl w:val="0"/>
          <w:numId w:val="26"/>
        </w:numPr>
        <w:rPr>
          <w:color w:val="auto"/>
          <w:szCs w:val="24"/>
        </w:rPr>
      </w:pPr>
      <w:r w:rsidRPr="009E2812">
        <w:rPr>
          <w:color w:val="auto"/>
          <w:szCs w:val="24"/>
        </w:rPr>
        <w:t>Personal autorizado con acceso administrativo.</w:t>
      </w:r>
    </w:p>
    <w:p w14:paraId="347804ED" w14:textId="1115A768" w:rsidR="009E2812" w:rsidRPr="009E2812" w:rsidRDefault="009E2812" w:rsidP="009E2812">
      <w:pPr>
        <w:pStyle w:val="Contenido"/>
        <w:numPr>
          <w:ilvl w:val="0"/>
          <w:numId w:val="26"/>
        </w:numPr>
        <w:rPr>
          <w:color w:val="auto"/>
          <w:szCs w:val="24"/>
        </w:rPr>
      </w:pPr>
      <w:r w:rsidRPr="009E2812">
        <w:rPr>
          <w:color w:val="auto"/>
          <w:szCs w:val="24"/>
        </w:rPr>
        <w:t>Usuarios que gestionan estudiantes y certificados.</w:t>
      </w:r>
    </w:p>
    <w:p w14:paraId="7B61BDED" w14:textId="7D826F56" w:rsidR="009E2812" w:rsidRPr="009E2812" w:rsidRDefault="009E2812" w:rsidP="009E2812">
      <w:pPr>
        <w:pStyle w:val="Contenido"/>
        <w:numPr>
          <w:ilvl w:val="0"/>
          <w:numId w:val="26"/>
        </w:numPr>
        <w:rPr>
          <w:color w:val="auto"/>
          <w:szCs w:val="24"/>
        </w:rPr>
      </w:pPr>
      <w:r w:rsidRPr="009E2812">
        <w:rPr>
          <w:color w:val="auto"/>
          <w:szCs w:val="24"/>
        </w:rPr>
        <w:t>Usuarios que administran cuentas internas (</w:t>
      </w:r>
      <w:r w:rsidRPr="009E2812">
        <w:rPr>
          <w:color w:val="auto"/>
          <w:szCs w:val="24"/>
        </w:rPr>
        <w:t>según</w:t>
      </w:r>
      <w:r w:rsidRPr="009E2812">
        <w:rPr>
          <w:color w:val="auto"/>
          <w:szCs w:val="24"/>
        </w:rPr>
        <w:t xml:space="preserve"> permisos).</w:t>
      </w:r>
    </w:p>
    <w:p w14:paraId="6FC03863" w14:textId="77777777" w:rsidR="009E2812" w:rsidRPr="009E2812" w:rsidRDefault="009E2812" w:rsidP="009E2812">
      <w:pPr>
        <w:pStyle w:val="Contenido"/>
        <w:rPr>
          <w:color w:val="auto"/>
          <w:szCs w:val="24"/>
        </w:rPr>
      </w:pPr>
    </w:p>
    <w:p w14:paraId="03550F19" w14:textId="0FF62C2F" w:rsidR="009E2812" w:rsidRPr="009E2812" w:rsidRDefault="009E2812" w:rsidP="009E2812">
      <w:pPr>
        <w:pStyle w:val="Contenido"/>
        <w:rPr>
          <w:color w:val="auto"/>
          <w:szCs w:val="24"/>
        </w:rPr>
      </w:pPr>
      <w:r w:rsidRPr="009E2812">
        <w:rPr>
          <w:color w:val="auto"/>
          <w:szCs w:val="24"/>
        </w:rPr>
        <w:t>Este manual NO incluye:</w:t>
      </w:r>
    </w:p>
    <w:p w14:paraId="7130EDDF" w14:textId="6A09BE6F" w:rsidR="009E2812" w:rsidRPr="009E2812" w:rsidRDefault="009E2812" w:rsidP="009E2812">
      <w:pPr>
        <w:pStyle w:val="Contenido"/>
        <w:numPr>
          <w:ilvl w:val="0"/>
          <w:numId w:val="25"/>
        </w:numPr>
        <w:rPr>
          <w:color w:val="auto"/>
          <w:szCs w:val="24"/>
        </w:rPr>
      </w:pPr>
      <w:r w:rsidRPr="009E2812">
        <w:rPr>
          <w:color w:val="auto"/>
          <w:szCs w:val="24"/>
        </w:rPr>
        <w:t>Programación</w:t>
      </w:r>
      <w:r w:rsidRPr="009E2812">
        <w:rPr>
          <w:color w:val="auto"/>
          <w:szCs w:val="24"/>
        </w:rPr>
        <w:t xml:space="preserve"> o cambios </w:t>
      </w:r>
      <w:r w:rsidRPr="009E2812">
        <w:rPr>
          <w:color w:val="auto"/>
          <w:szCs w:val="24"/>
        </w:rPr>
        <w:t>técnicos</w:t>
      </w:r>
      <w:r w:rsidRPr="009E2812">
        <w:rPr>
          <w:color w:val="auto"/>
          <w:szCs w:val="24"/>
        </w:rPr>
        <w:t xml:space="preserve"> del sistema.</w:t>
      </w:r>
    </w:p>
    <w:p w14:paraId="7D228244" w14:textId="0FE5B455" w:rsidR="009E2812" w:rsidRPr="009E2812" w:rsidRDefault="009E2812" w:rsidP="009E2812">
      <w:pPr>
        <w:pStyle w:val="Contenido"/>
        <w:numPr>
          <w:ilvl w:val="0"/>
          <w:numId w:val="25"/>
        </w:numPr>
        <w:rPr>
          <w:color w:val="auto"/>
          <w:szCs w:val="24"/>
        </w:rPr>
      </w:pPr>
      <w:r w:rsidRPr="009E2812">
        <w:rPr>
          <w:color w:val="auto"/>
          <w:szCs w:val="24"/>
        </w:rPr>
        <w:t>Configuración</w:t>
      </w:r>
      <w:r w:rsidRPr="009E2812">
        <w:rPr>
          <w:color w:val="auto"/>
          <w:szCs w:val="24"/>
        </w:rPr>
        <w:t xml:space="preserve"> de servidores.</w:t>
      </w:r>
    </w:p>
    <w:p w14:paraId="2FEC5E05" w14:textId="0AF90FF4" w:rsidR="009E2812" w:rsidRPr="009E2812" w:rsidRDefault="009E2812" w:rsidP="009E2812">
      <w:pPr>
        <w:pStyle w:val="Contenido"/>
        <w:numPr>
          <w:ilvl w:val="0"/>
          <w:numId w:val="25"/>
        </w:numPr>
        <w:rPr>
          <w:color w:val="auto"/>
          <w:szCs w:val="24"/>
        </w:rPr>
      </w:pPr>
      <w:r w:rsidRPr="009E2812">
        <w:rPr>
          <w:color w:val="auto"/>
          <w:szCs w:val="24"/>
        </w:rPr>
        <w:t>Mantenimiento de base de datos.</w:t>
      </w:r>
    </w:p>
    <w:p w14:paraId="069DD1C4" w14:textId="77777777" w:rsidR="004F6037" w:rsidRPr="00607D92" w:rsidRDefault="004F6037" w:rsidP="008C1AEE">
      <w:pPr>
        <w:pStyle w:val="Contenido"/>
        <w:rPr>
          <w:color w:val="auto"/>
          <w:szCs w:val="24"/>
        </w:rPr>
      </w:pPr>
    </w:p>
    <w:p w14:paraId="59D7FA7A" w14:textId="77777777" w:rsidR="004F6037" w:rsidRPr="00607D92" w:rsidRDefault="004F6037" w:rsidP="008C1AEE">
      <w:pPr>
        <w:pStyle w:val="Contenido"/>
        <w:rPr>
          <w:color w:val="auto"/>
          <w:szCs w:val="24"/>
        </w:rPr>
      </w:pPr>
    </w:p>
    <w:p w14:paraId="6955225A" w14:textId="4C89FF77" w:rsidR="004F6037" w:rsidRPr="00607D92" w:rsidRDefault="00C97399" w:rsidP="008C1AEE">
      <w:pPr>
        <w:pStyle w:val="Ttulo1"/>
        <w:numPr>
          <w:ilvl w:val="0"/>
          <w:numId w:val="10"/>
        </w:numPr>
        <w:jc w:val="both"/>
        <w:rPr>
          <w:rFonts w:ascii="Avenir LT Std 45 Book" w:hAnsi="Avenir LT Std 45 Book"/>
          <w:color w:val="auto"/>
          <w:sz w:val="24"/>
          <w:szCs w:val="24"/>
        </w:rPr>
      </w:pPr>
      <w:bookmarkStart w:id="6" w:name="_Toc173309419"/>
      <w:bookmarkStart w:id="7" w:name="_Toc227585401"/>
      <w:r w:rsidRPr="00607D92">
        <w:rPr>
          <w:rFonts w:ascii="Avenir LT Std 45 Book" w:hAnsi="Avenir LT Std 45 Book"/>
          <w:color w:val="auto"/>
          <w:sz w:val="24"/>
          <w:szCs w:val="24"/>
        </w:rPr>
        <w:lastRenderedPageBreak/>
        <w:t>DESARROLLO</w:t>
      </w:r>
      <w:bookmarkEnd w:id="7"/>
    </w:p>
    <w:p w14:paraId="3EAB8420" w14:textId="77777777" w:rsidR="004F6037" w:rsidRPr="00607D92" w:rsidRDefault="004F6037" w:rsidP="008C1AEE">
      <w:pPr>
        <w:rPr>
          <w:rFonts w:ascii="Avenir LT Std 45 Book" w:hAnsi="Avenir LT Std 45 Book"/>
          <w:color w:val="auto"/>
          <w:sz w:val="24"/>
          <w:szCs w:val="24"/>
        </w:rPr>
      </w:pPr>
    </w:p>
    <w:p w14:paraId="6A1FF0D6" w14:textId="4E1AF0A9" w:rsidR="002A4F5C" w:rsidRPr="000E1CAE" w:rsidRDefault="009E2812" w:rsidP="008C1AEE">
      <w:pPr>
        <w:pStyle w:val="Ttulo2"/>
        <w:numPr>
          <w:ilvl w:val="1"/>
          <w:numId w:val="10"/>
        </w:numPr>
        <w:spacing w:line="276" w:lineRule="auto"/>
        <w:rPr>
          <w:color w:val="auto"/>
          <w:szCs w:val="24"/>
        </w:rPr>
      </w:pPr>
      <w:bookmarkStart w:id="8" w:name="_Toc227585402"/>
      <w:bookmarkEnd w:id="6"/>
      <w:r w:rsidRPr="000E1CAE">
        <w:rPr>
          <w:color w:val="auto"/>
          <w:szCs w:val="24"/>
        </w:rPr>
        <w:t>REQUISITOS MINIMOS</w:t>
      </w:r>
      <w:bookmarkEnd w:id="8"/>
    </w:p>
    <w:p w14:paraId="3F94A2C8" w14:textId="385B9801" w:rsidR="009E2812" w:rsidRPr="009E2812" w:rsidRDefault="009E2812" w:rsidP="009E2812">
      <w:pPr>
        <w:pStyle w:val="Contenido"/>
        <w:rPr>
          <w:color w:val="auto"/>
          <w:szCs w:val="24"/>
        </w:rPr>
      </w:pPr>
      <w:r w:rsidRPr="009E2812">
        <w:rPr>
          <w:color w:val="auto"/>
          <w:szCs w:val="24"/>
        </w:rPr>
        <w:t>Antes de ingresar, verifica lo siguiente:</w:t>
      </w:r>
    </w:p>
    <w:p w14:paraId="4435BBC8" w14:textId="24770E7C" w:rsidR="009E2812" w:rsidRPr="009E2812" w:rsidRDefault="009E2812" w:rsidP="009E2812">
      <w:pPr>
        <w:pStyle w:val="Contenido"/>
        <w:numPr>
          <w:ilvl w:val="0"/>
          <w:numId w:val="27"/>
        </w:numPr>
        <w:rPr>
          <w:color w:val="auto"/>
          <w:szCs w:val="24"/>
        </w:rPr>
      </w:pPr>
      <w:r w:rsidRPr="009E2812">
        <w:rPr>
          <w:color w:val="auto"/>
          <w:szCs w:val="24"/>
        </w:rPr>
        <w:t xml:space="preserve">Tener </w:t>
      </w:r>
      <w:r w:rsidRPr="009E2812">
        <w:rPr>
          <w:color w:val="auto"/>
          <w:szCs w:val="24"/>
        </w:rPr>
        <w:t>conexión</w:t>
      </w:r>
      <w:r w:rsidRPr="009E2812">
        <w:rPr>
          <w:color w:val="auto"/>
          <w:szCs w:val="24"/>
        </w:rPr>
        <w:t xml:space="preserve"> estable a internet.</w:t>
      </w:r>
    </w:p>
    <w:p w14:paraId="5C71BB6D" w14:textId="7D9AE7AB" w:rsidR="009E2812" w:rsidRPr="009E2812" w:rsidRDefault="009E2812" w:rsidP="009E2812">
      <w:pPr>
        <w:pStyle w:val="Contenido"/>
        <w:numPr>
          <w:ilvl w:val="0"/>
          <w:numId w:val="27"/>
        </w:numPr>
        <w:rPr>
          <w:color w:val="auto"/>
          <w:szCs w:val="24"/>
        </w:rPr>
      </w:pPr>
      <w:r w:rsidRPr="009E2812">
        <w:rPr>
          <w:color w:val="auto"/>
          <w:szCs w:val="24"/>
        </w:rPr>
        <w:t>Usar navegador actualizado (Chrome, Edge o Firefox).</w:t>
      </w:r>
    </w:p>
    <w:p w14:paraId="12302149" w14:textId="1864AE26" w:rsidR="009E2812" w:rsidRPr="009E2812" w:rsidRDefault="009E2812" w:rsidP="009E2812">
      <w:pPr>
        <w:pStyle w:val="Contenido"/>
        <w:numPr>
          <w:ilvl w:val="0"/>
          <w:numId w:val="27"/>
        </w:numPr>
        <w:rPr>
          <w:color w:val="auto"/>
          <w:szCs w:val="24"/>
        </w:rPr>
      </w:pPr>
      <w:r w:rsidRPr="009E2812">
        <w:rPr>
          <w:color w:val="auto"/>
          <w:szCs w:val="24"/>
        </w:rPr>
        <w:t xml:space="preserve">Contar con usuario y </w:t>
      </w:r>
      <w:r w:rsidRPr="009E2812">
        <w:rPr>
          <w:color w:val="auto"/>
          <w:szCs w:val="24"/>
        </w:rPr>
        <w:t>contraseña</w:t>
      </w:r>
      <w:r w:rsidRPr="009E2812">
        <w:rPr>
          <w:color w:val="auto"/>
          <w:szCs w:val="24"/>
        </w:rPr>
        <w:t xml:space="preserve"> de administrador.</w:t>
      </w:r>
    </w:p>
    <w:p w14:paraId="266AA5ED" w14:textId="7B1B75BF" w:rsidR="003C10D4" w:rsidRDefault="009E2812" w:rsidP="009E2812">
      <w:pPr>
        <w:pStyle w:val="Contenido"/>
        <w:numPr>
          <w:ilvl w:val="0"/>
          <w:numId w:val="27"/>
        </w:numPr>
        <w:rPr>
          <w:color w:val="auto"/>
          <w:szCs w:val="24"/>
        </w:rPr>
      </w:pPr>
      <w:r w:rsidRPr="009E2812">
        <w:rPr>
          <w:color w:val="auto"/>
          <w:szCs w:val="24"/>
        </w:rPr>
        <w:t xml:space="preserve">Tener permisos autorizados por la </w:t>
      </w:r>
      <w:r w:rsidRPr="009E2812">
        <w:rPr>
          <w:color w:val="auto"/>
          <w:szCs w:val="24"/>
        </w:rPr>
        <w:t>institución</w:t>
      </w:r>
      <w:r w:rsidRPr="009E2812">
        <w:rPr>
          <w:color w:val="auto"/>
          <w:szCs w:val="24"/>
        </w:rPr>
        <w:t>.</w:t>
      </w:r>
    </w:p>
    <w:p w14:paraId="5CCC950E" w14:textId="77777777" w:rsidR="009E2812" w:rsidRDefault="009E2812" w:rsidP="009E2812">
      <w:pPr>
        <w:pStyle w:val="Contenido"/>
        <w:rPr>
          <w:color w:val="auto"/>
          <w:szCs w:val="24"/>
        </w:rPr>
      </w:pPr>
    </w:p>
    <w:p w14:paraId="3D063069" w14:textId="76CD6FE8" w:rsidR="009E2812" w:rsidRDefault="000E1CAE" w:rsidP="000E1CAE">
      <w:pPr>
        <w:pStyle w:val="Ttulo2"/>
        <w:numPr>
          <w:ilvl w:val="1"/>
          <w:numId w:val="10"/>
        </w:numPr>
      </w:pPr>
      <w:bookmarkStart w:id="9" w:name="_Toc227585403"/>
      <w:r>
        <w:t>INGRESO AL PANEL ADMINISTRATIVO</w:t>
      </w:r>
      <w:bookmarkEnd w:id="9"/>
    </w:p>
    <w:p w14:paraId="26B70958" w14:textId="1A91E0C7" w:rsidR="000E1CAE" w:rsidRDefault="000E1CAE" w:rsidP="000E1CAE">
      <w:pPr>
        <w:pStyle w:val="Contenido"/>
        <w:numPr>
          <w:ilvl w:val="0"/>
          <w:numId w:val="28"/>
        </w:numPr>
      </w:pPr>
      <w:r>
        <w:t>Abre el navegador.</w:t>
      </w:r>
    </w:p>
    <w:p w14:paraId="56EE46A4" w14:textId="7EC7DBDB" w:rsidR="000E1CAE" w:rsidRDefault="000E1CAE" w:rsidP="000E1CAE">
      <w:pPr>
        <w:pStyle w:val="Contenido"/>
        <w:numPr>
          <w:ilvl w:val="0"/>
          <w:numId w:val="28"/>
        </w:numPr>
      </w:pPr>
      <w:r>
        <w:t xml:space="preserve">Escribe este enlace: </w:t>
      </w:r>
      <w:hyperlink r:id="rId16" w:history="1">
        <w:r w:rsidRPr="004B7C8C">
          <w:rPr>
            <w:rStyle w:val="Hipervnculo"/>
          </w:rPr>
          <w:t>https://becasuperarse.ec/admin/login</w:t>
        </w:r>
      </w:hyperlink>
      <w:r>
        <w:t xml:space="preserve"> </w:t>
      </w:r>
    </w:p>
    <w:p w14:paraId="0E18DAF9" w14:textId="64454F89" w:rsidR="000E1CAE" w:rsidRDefault="000E1CAE" w:rsidP="000E1CAE">
      <w:pPr>
        <w:pStyle w:val="Contenido"/>
        <w:numPr>
          <w:ilvl w:val="0"/>
          <w:numId w:val="28"/>
        </w:numPr>
      </w:pPr>
      <w:r>
        <w:t>Presiona Enter.</w:t>
      </w:r>
    </w:p>
    <w:p w14:paraId="6A952A51" w14:textId="77A7BF6E" w:rsidR="000E1CAE" w:rsidRDefault="000E1CAE" w:rsidP="000E1CAE">
      <w:pPr>
        <w:pStyle w:val="Contenido"/>
        <w:numPr>
          <w:ilvl w:val="0"/>
          <w:numId w:val="28"/>
        </w:numPr>
      </w:pPr>
      <w:r>
        <w:t xml:space="preserve">Ingresa usuario y </w:t>
      </w:r>
      <w:r>
        <w:t>contraseña</w:t>
      </w:r>
      <w:r>
        <w:t>.</w:t>
      </w:r>
    </w:p>
    <w:p w14:paraId="7785578A" w14:textId="1E7C3BF1" w:rsidR="000E1CAE" w:rsidRDefault="000E1CAE" w:rsidP="000E1CAE">
      <w:pPr>
        <w:pStyle w:val="Contenido"/>
        <w:numPr>
          <w:ilvl w:val="0"/>
          <w:numId w:val="28"/>
        </w:numPr>
      </w:pPr>
      <w:r>
        <w:t xml:space="preserve">Haz clic en iniciar </w:t>
      </w:r>
      <w:r>
        <w:t>sesión</w:t>
      </w:r>
      <w:r>
        <w:t>.</w:t>
      </w:r>
    </w:p>
    <w:p w14:paraId="517C3B79" w14:textId="316423C1" w:rsidR="000E1CAE" w:rsidRDefault="000E1CAE" w:rsidP="000E1CAE">
      <w:pPr>
        <w:pStyle w:val="Contenido"/>
        <w:numPr>
          <w:ilvl w:val="0"/>
          <w:numId w:val="28"/>
        </w:numPr>
      </w:pPr>
      <w:r>
        <w:t>Espera a que cargue el panel principal.</w:t>
      </w:r>
    </w:p>
    <w:p w14:paraId="260271FE" w14:textId="77777777" w:rsidR="000E1CAE" w:rsidRDefault="000E1CAE" w:rsidP="000E1CAE">
      <w:pPr>
        <w:pStyle w:val="Contenido"/>
      </w:pPr>
    </w:p>
    <w:p w14:paraId="7B2EB88C" w14:textId="25522BA4" w:rsidR="000E1CAE" w:rsidRDefault="000E1CAE" w:rsidP="000E1CAE">
      <w:pPr>
        <w:pStyle w:val="Contenido"/>
      </w:pPr>
      <w:r>
        <w:t>Si no puedes entrar:</w:t>
      </w:r>
    </w:p>
    <w:p w14:paraId="4A6AC50D" w14:textId="0F96D408" w:rsidR="000E1CAE" w:rsidRDefault="000E1CAE" w:rsidP="000E1CAE">
      <w:pPr>
        <w:pStyle w:val="Contenido"/>
        <w:numPr>
          <w:ilvl w:val="0"/>
          <w:numId w:val="29"/>
        </w:numPr>
      </w:pPr>
      <w:r>
        <w:t xml:space="preserve">Verifica que los datos </w:t>
      </w:r>
      <w:r>
        <w:t>estén</w:t>
      </w:r>
      <w:r>
        <w:t xml:space="preserve"> correctos.</w:t>
      </w:r>
    </w:p>
    <w:p w14:paraId="7D1656AA" w14:textId="4A5D38CD" w:rsidR="000E1CAE" w:rsidRDefault="000E1CAE" w:rsidP="000E1CAE">
      <w:pPr>
        <w:pStyle w:val="Contenido"/>
        <w:numPr>
          <w:ilvl w:val="0"/>
          <w:numId w:val="29"/>
        </w:numPr>
      </w:pPr>
      <w:r>
        <w:t xml:space="preserve">Revisa si </w:t>
      </w:r>
      <w:proofErr w:type="spellStart"/>
      <w:r>
        <w:t>Bloq</w:t>
      </w:r>
      <w:proofErr w:type="spellEnd"/>
      <w:r>
        <w:t xml:space="preserve"> Mayus (</w:t>
      </w:r>
      <w:proofErr w:type="spellStart"/>
      <w:r>
        <w:t>Caps</w:t>
      </w:r>
      <w:proofErr w:type="spellEnd"/>
      <w:r>
        <w:t xml:space="preserve"> Lock) esta activado.</w:t>
      </w:r>
    </w:p>
    <w:p w14:paraId="6D231AF1" w14:textId="5B5D8A51" w:rsidR="000E1CAE" w:rsidRDefault="000E1CAE" w:rsidP="000E1CAE">
      <w:pPr>
        <w:pStyle w:val="Contenido"/>
        <w:numPr>
          <w:ilvl w:val="0"/>
          <w:numId w:val="29"/>
        </w:numPr>
      </w:pPr>
      <w:r>
        <w:t xml:space="preserve">Asegura que tu cuenta </w:t>
      </w:r>
      <w:r>
        <w:t>está habilitada</w:t>
      </w:r>
      <w:r>
        <w:t>.</w:t>
      </w:r>
    </w:p>
    <w:p w14:paraId="5423F8C2" w14:textId="77777777" w:rsidR="000E1CAE" w:rsidRDefault="000E1CAE" w:rsidP="000E1CAE">
      <w:pPr>
        <w:pStyle w:val="Contenido"/>
      </w:pPr>
    </w:p>
    <w:p w14:paraId="48F97165" w14:textId="0DFF7ADB" w:rsidR="000E1CAE" w:rsidRPr="000E1CAE" w:rsidRDefault="000E1CAE" w:rsidP="000E1CAE">
      <w:pPr>
        <w:pStyle w:val="Contenido"/>
        <w:jc w:val="center"/>
      </w:pPr>
      <w:r w:rsidRPr="000E1CAE">
        <w:drawing>
          <wp:inline distT="0" distB="0" distL="0" distR="0" wp14:anchorId="1D18D769" wp14:editId="6662F2DE">
            <wp:extent cx="5400040" cy="2766695"/>
            <wp:effectExtent l="0" t="0" r="0" b="0"/>
            <wp:docPr id="528609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095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D91C" w14:textId="77777777" w:rsidR="00F31E9D" w:rsidRPr="00607D92" w:rsidRDefault="00F31E9D" w:rsidP="00610E8D">
      <w:pPr>
        <w:pStyle w:val="Contenido"/>
        <w:rPr>
          <w:noProof/>
          <w:color w:val="auto"/>
          <w:szCs w:val="24"/>
        </w:rPr>
      </w:pPr>
    </w:p>
    <w:p w14:paraId="672BF305" w14:textId="029DD189" w:rsidR="008C1AEE" w:rsidRDefault="000E1CAE" w:rsidP="000E1CAE">
      <w:pPr>
        <w:pStyle w:val="Ttulo2"/>
        <w:numPr>
          <w:ilvl w:val="1"/>
          <w:numId w:val="10"/>
        </w:numPr>
        <w:rPr>
          <w:noProof/>
        </w:rPr>
      </w:pPr>
      <w:bookmarkStart w:id="10" w:name="_Toc227585404"/>
      <w:r>
        <w:rPr>
          <w:noProof/>
        </w:rPr>
        <w:t>VISTA GENERAL DEL PANEL (DASHBOARD/RESUMEN)</w:t>
      </w:r>
      <w:bookmarkEnd w:id="10"/>
    </w:p>
    <w:p w14:paraId="78C68D50" w14:textId="600A444D" w:rsidR="000E1CAE" w:rsidRDefault="000E1CAE" w:rsidP="000E1CAE">
      <w:pPr>
        <w:pStyle w:val="Contenido"/>
      </w:pPr>
      <w:r>
        <w:t xml:space="preserve">Al ingresar, veras una pantalla de resumen con </w:t>
      </w:r>
      <w:r>
        <w:t>información</w:t>
      </w:r>
      <w:r>
        <w:t xml:space="preserve"> general.</w:t>
      </w:r>
    </w:p>
    <w:p w14:paraId="74283450" w14:textId="77777777" w:rsidR="000E1CAE" w:rsidRDefault="000E1CAE" w:rsidP="000E1CAE">
      <w:pPr>
        <w:pStyle w:val="Contenido"/>
      </w:pPr>
    </w:p>
    <w:p w14:paraId="570F7B0D" w14:textId="0D020601" w:rsidR="000E1CAE" w:rsidRDefault="000E1CAE" w:rsidP="000E1CAE">
      <w:pPr>
        <w:pStyle w:val="Contenido"/>
      </w:pPr>
      <w:r>
        <w:lastRenderedPageBreak/>
        <w:t>Que puedes hacer en esta vista:</w:t>
      </w:r>
    </w:p>
    <w:p w14:paraId="07F08F6C" w14:textId="66ACC5C7" w:rsidR="000E1CAE" w:rsidRDefault="000E1CAE" w:rsidP="000E1CAE">
      <w:pPr>
        <w:pStyle w:val="Contenido"/>
        <w:numPr>
          <w:ilvl w:val="0"/>
          <w:numId w:val="30"/>
        </w:numPr>
      </w:pPr>
      <w:r>
        <w:t xml:space="preserve">Ver estado general de la </w:t>
      </w:r>
      <w:r>
        <w:t>gestión</w:t>
      </w:r>
      <w:r>
        <w:t>.</w:t>
      </w:r>
    </w:p>
    <w:p w14:paraId="32BAD2B7" w14:textId="19FEE41F" w:rsidR="000E1CAE" w:rsidRDefault="000E1CAE" w:rsidP="000E1CAE">
      <w:pPr>
        <w:pStyle w:val="Contenido"/>
        <w:numPr>
          <w:ilvl w:val="0"/>
          <w:numId w:val="30"/>
        </w:numPr>
      </w:pPr>
      <w:r>
        <w:t>Revisar indicadores principales.</w:t>
      </w:r>
    </w:p>
    <w:p w14:paraId="44327DF6" w14:textId="79A73FAE" w:rsidR="000E1CAE" w:rsidRDefault="000E1CAE" w:rsidP="000E1CAE">
      <w:pPr>
        <w:pStyle w:val="Contenido"/>
        <w:numPr>
          <w:ilvl w:val="0"/>
          <w:numId w:val="30"/>
        </w:numPr>
      </w:pPr>
      <w:r>
        <w:t xml:space="preserve">Navegar a </w:t>
      </w:r>
      <w:r>
        <w:t>módulos</w:t>
      </w:r>
      <w:r>
        <w:t xml:space="preserve"> como estudiantes, certificados y cuentas.</w:t>
      </w:r>
    </w:p>
    <w:p w14:paraId="60172B25" w14:textId="77777777" w:rsidR="000E1CAE" w:rsidRDefault="000E1CAE" w:rsidP="000E1CAE">
      <w:pPr>
        <w:pStyle w:val="Contenido"/>
      </w:pPr>
    </w:p>
    <w:p w14:paraId="4F775B86" w14:textId="7E52DFB2" w:rsidR="000E1CAE" w:rsidRDefault="000E1CAE" w:rsidP="000E1CAE">
      <w:pPr>
        <w:pStyle w:val="Contenido"/>
      </w:pPr>
      <w:r>
        <w:t>Recomendación</w:t>
      </w:r>
      <w:r>
        <w:t>:</w:t>
      </w:r>
    </w:p>
    <w:p w14:paraId="5E8DD7D4" w14:textId="062C739E" w:rsidR="000E1CAE" w:rsidRDefault="000E1CAE" w:rsidP="000E1CAE">
      <w:pPr>
        <w:pStyle w:val="Contenido"/>
        <w:numPr>
          <w:ilvl w:val="0"/>
          <w:numId w:val="31"/>
        </w:numPr>
      </w:pPr>
      <w:r>
        <w:t>Antes de realizar cambios, revisa siempre el resumen para tener contexto.</w:t>
      </w:r>
    </w:p>
    <w:p w14:paraId="1A77C477" w14:textId="77777777" w:rsidR="000E1CAE" w:rsidRDefault="000E1CAE" w:rsidP="000E1CAE">
      <w:pPr>
        <w:pStyle w:val="Contenido"/>
      </w:pPr>
    </w:p>
    <w:p w14:paraId="6E4310E1" w14:textId="159386FD" w:rsidR="000E1CAE" w:rsidRDefault="000E1CAE" w:rsidP="000E1CAE">
      <w:pPr>
        <w:pStyle w:val="Contenido"/>
        <w:jc w:val="center"/>
      </w:pPr>
      <w:r w:rsidRPr="000E1CAE">
        <w:drawing>
          <wp:inline distT="0" distB="0" distL="0" distR="0" wp14:anchorId="57AE5234" wp14:editId="25B83C25">
            <wp:extent cx="5400040" cy="2748915"/>
            <wp:effectExtent l="0" t="0" r="0" b="0"/>
            <wp:docPr id="1618992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92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6188" w14:textId="77777777" w:rsidR="000E1CAE" w:rsidRDefault="000E1CAE" w:rsidP="000E1CAE">
      <w:pPr>
        <w:pStyle w:val="Contenido"/>
        <w:jc w:val="center"/>
      </w:pPr>
    </w:p>
    <w:p w14:paraId="0C9E9B48" w14:textId="41F84121" w:rsidR="000E1CAE" w:rsidRDefault="000E1CAE" w:rsidP="000E1CAE">
      <w:pPr>
        <w:pStyle w:val="Ttulo2"/>
        <w:numPr>
          <w:ilvl w:val="1"/>
          <w:numId w:val="10"/>
        </w:numPr>
      </w:pPr>
      <w:bookmarkStart w:id="11" w:name="_Toc227585405"/>
      <w:r>
        <w:t>GESTION DE ESTUDIANTES</w:t>
      </w:r>
      <w:bookmarkEnd w:id="11"/>
    </w:p>
    <w:p w14:paraId="69253542" w14:textId="35F39F6D" w:rsidR="000E1CAE" w:rsidRDefault="000E1CAE" w:rsidP="000E1CAE">
      <w:pPr>
        <w:pStyle w:val="Contenido"/>
      </w:pPr>
      <w:r>
        <w:t xml:space="preserve">En esta </w:t>
      </w:r>
      <w:r>
        <w:t>sección</w:t>
      </w:r>
      <w:r>
        <w:t xml:space="preserve"> se visualiza y administra la </w:t>
      </w:r>
      <w:r>
        <w:t>información</w:t>
      </w:r>
      <w:r>
        <w:t xml:space="preserve"> de estudiantes.</w:t>
      </w:r>
    </w:p>
    <w:p w14:paraId="67F07A43" w14:textId="02CE0DCA" w:rsidR="000E1CAE" w:rsidRDefault="000E1CAE" w:rsidP="000E1CAE">
      <w:pPr>
        <w:pStyle w:val="Contenido"/>
      </w:pPr>
      <w:r>
        <w:t>Pasos sugeridos:</w:t>
      </w:r>
    </w:p>
    <w:p w14:paraId="0F8F4FF5" w14:textId="23F4F483" w:rsidR="000E1CAE" w:rsidRDefault="000E1CAE" w:rsidP="000E1CAE">
      <w:pPr>
        <w:pStyle w:val="Contenido"/>
        <w:numPr>
          <w:ilvl w:val="0"/>
          <w:numId w:val="32"/>
        </w:numPr>
      </w:pPr>
      <w:r>
        <w:t xml:space="preserve">Ingresa al </w:t>
      </w:r>
      <w:r>
        <w:t>módulo</w:t>
      </w:r>
      <w:r>
        <w:t xml:space="preserve"> de estudiantes.</w:t>
      </w:r>
    </w:p>
    <w:p w14:paraId="07FB27E6" w14:textId="623A0EF7" w:rsidR="000E1CAE" w:rsidRDefault="000E1CAE" w:rsidP="000E1CAE">
      <w:pPr>
        <w:pStyle w:val="Contenido"/>
        <w:numPr>
          <w:ilvl w:val="0"/>
          <w:numId w:val="32"/>
        </w:numPr>
      </w:pPr>
      <w:r>
        <w:t xml:space="preserve">Usa los filtros o </w:t>
      </w:r>
      <w:r>
        <w:t>búsqueda</w:t>
      </w:r>
      <w:r>
        <w:t xml:space="preserve"> para localizar al estudiante.</w:t>
      </w:r>
    </w:p>
    <w:p w14:paraId="49365761" w14:textId="555FC704" w:rsidR="000E1CAE" w:rsidRDefault="000E1CAE" w:rsidP="000E1CAE">
      <w:pPr>
        <w:pStyle w:val="Contenido"/>
        <w:numPr>
          <w:ilvl w:val="0"/>
          <w:numId w:val="32"/>
        </w:numPr>
      </w:pPr>
      <w:r>
        <w:t xml:space="preserve">Revisa la </w:t>
      </w:r>
      <w:r>
        <w:t>información</w:t>
      </w:r>
      <w:r>
        <w:t xml:space="preserve"> antes de editar.</w:t>
      </w:r>
    </w:p>
    <w:p w14:paraId="44C30040" w14:textId="006DE3C3" w:rsidR="000E1CAE" w:rsidRDefault="000E1CAE" w:rsidP="000E1CAE">
      <w:pPr>
        <w:pStyle w:val="Contenido"/>
        <w:numPr>
          <w:ilvl w:val="0"/>
          <w:numId w:val="32"/>
        </w:numPr>
      </w:pPr>
      <w:r>
        <w:t>Realiza cambios solo si son necesarios y autorizados.</w:t>
      </w:r>
    </w:p>
    <w:p w14:paraId="07ED7331" w14:textId="2478DCF0" w:rsidR="000E1CAE" w:rsidRDefault="000E1CAE" w:rsidP="000E1CAE">
      <w:pPr>
        <w:pStyle w:val="Contenido"/>
        <w:numPr>
          <w:ilvl w:val="0"/>
          <w:numId w:val="32"/>
        </w:numPr>
      </w:pPr>
      <w:r>
        <w:t xml:space="preserve">Guarda y confirma el mensaje de </w:t>
      </w:r>
      <w:r>
        <w:t>éxito</w:t>
      </w:r>
      <w:r>
        <w:t>.</w:t>
      </w:r>
    </w:p>
    <w:p w14:paraId="3B68CD68" w14:textId="77777777" w:rsidR="000E1CAE" w:rsidRDefault="000E1CAE" w:rsidP="000E1CAE">
      <w:pPr>
        <w:pStyle w:val="Contenido"/>
      </w:pPr>
    </w:p>
    <w:p w14:paraId="24782EBB" w14:textId="3C083A6C" w:rsidR="000E1CAE" w:rsidRDefault="000E1CAE" w:rsidP="000E1CAE">
      <w:pPr>
        <w:pStyle w:val="Contenido"/>
      </w:pPr>
      <w:r>
        <w:t xml:space="preserve">Buenas </w:t>
      </w:r>
      <w:r>
        <w:t>prácticas</w:t>
      </w:r>
      <w:r>
        <w:t>:</w:t>
      </w:r>
    </w:p>
    <w:p w14:paraId="31A571CF" w14:textId="63770D53" w:rsidR="000E1CAE" w:rsidRDefault="000E1CAE" w:rsidP="000E1CAE">
      <w:pPr>
        <w:pStyle w:val="Contenido"/>
        <w:numPr>
          <w:ilvl w:val="0"/>
          <w:numId w:val="31"/>
        </w:numPr>
      </w:pPr>
      <w:r>
        <w:t>Verifica datos con documentos de respaldo.</w:t>
      </w:r>
    </w:p>
    <w:p w14:paraId="330BDCAE" w14:textId="33BB003D" w:rsidR="000E1CAE" w:rsidRDefault="000E1CAE" w:rsidP="000E1CAE">
      <w:pPr>
        <w:pStyle w:val="Contenido"/>
        <w:numPr>
          <w:ilvl w:val="0"/>
          <w:numId w:val="31"/>
        </w:numPr>
      </w:pPr>
      <w:r>
        <w:t>Evita duplicar registros.</w:t>
      </w:r>
    </w:p>
    <w:p w14:paraId="37B5512F" w14:textId="3A1B1E7F" w:rsidR="000E1CAE" w:rsidRDefault="000E1CAE" w:rsidP="000E1CAE">
      <w:pPr>
        <w:pStyle w:val="Contenido"/>
        <w:numPr>
          <w:ilvl w:val="0"/>
          <w:numId w:val="31"/>
        </w:numPr>
      </w:pPr>
      <w:r>
        <w:t>Registra observaciones cuando aplique.</w:t>
      </w:r>
    </w:p>
    <w:p w14:paraId="409B09AB" w14:textId="77777777" w:rsidR="000E1CAE" w:rsidRDefault="000E1CAE" w:rsidP="000E1CAE">
      <w:pPr>
        <w:pStyle w:val="Contenido"/>
      </w:pPr>
    </w:p>
    <w:p w14:paraId="133623EA" w14:textId="29C8C81F" w:rsidR="000E1CAE" w:rsidRDefault="000E1CAE" w:rsidP="000E1CAE">
      <w:pPr>
        <w:pStyle w:val="Contenido"/>
      </w:pPr>
      <w:r w:rsidRPr="000E1CAE">
        <w:lastRenderedPageBreak/>
        <w:drawing>
          <wp:inline distT="0" distB="0" distL="0" distR="0" wp14:anchorId="16B2241B" wp14:editId="12B2CBD2">
            <wp:extent cx="5400040" cy="2771140"/>
            <wp:effectExtent l="0" t="0" r="0" b="0"/>
            <wp:docPr id="866284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840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639E" w14:textId="77777777" w:rsidR="000E1CAE" w:rsidRDefault="000E1CAE" w:rsidP="000E1CAE">
      <w:pPr>
        <w:pStyle w:val="Contenido"/>
      </w:pPr>
    </w:p>
    <w:p w14:paraId="3B98E95B" w14:textId="27B72C70" w:rsidR="000E1CAE" w:rsidRDefault="000E1CAE" w:rsidP="000E1CAE">
      <w:pPr>
        <w:pStyle w:val="Ttulo2"/>
        <w:numPr>
          <w:ilvl w:val="1"/>
          <w:numId w:val="10"/>
        </w:numPr>
      </w:pPr>
      <w:bookmarkStart w:id="12" w:name="_Toc227585406"/>
      <w:r>
        <w:t>GESTIÓN DE CERTIFICADOS</w:t>
      </w:r>
      <w:bookmarkEnd w:id="12"/>
    </w:p>
    <w:p w14:paraId="04E54517" w14:textId="61571F58" w:rsidR="000E1CAE" w:rsidRDefault="000E1CAE" w:rsidP="000E1CAE">
      <w:pPr>
        <w:pStyle w:val="Contenido"/>
      </w:pPr>
      <w:r>
        <w:t xml:space="preserve">En este </w:t>
      </w:r>
      <w:r>
        <w:t>módulo</w:t>
      </w:r>
      <w:r>
        <w:t xml:space="preserve"> se administran certificados relacionados con los estudiantes.</w:t>
      </w:r>
    </w:p>
    <w:p w14:paraId="6A34D54D" w14:textId="7C11D6DC" w:rsidR="000E1CAE" w:rsidRDefault="000E1CAE" w:rsidP="000E1CAE">
      <w:pPr>
        <w:pStyle w:val="Contenido"/>
      </w:pPr>
      <w:r>
        <w:t>Pasos generales:</w:t>
      </w:r>
    </w:p>
    <w:p w14:paraId="07E7E350" w14:textId="09E79A28" w:rsidR="000E1CAE" w:rsidRDefault="000E1CAE" w:rsidP="000E1CAE">
      <w:pPr>
        <w:pStyle w:val="Contenido"/>
        <w:numPr>
          <w:ilvl w:val="0"/>
          <w:numId w:val="33"/>
        </w:numPr>
      </w:pPr>
      <w:r>
        <w:t xml:space="preserve">Abre el </w:t>
      </w:r>
      <w:r>
        <w:t>módulo</w:t>
      </w:r>
      <w:r>
        <w:t xml:space="preserve"> de certificados.</w:t>
      </w:r>
    </w:p>
    <w:p w14:paraId="66081C99" w14:textId="74D2900C" w:rsidR="000E1CAE" w:rsidRDefault="000E1CAE" w:rsidP="000E1CAE">
      <w:pPr>
        <w:pStyle w:val="Contenido"/>
        <w:numPr>
          <w:ilvl w:val="0"/>
          <w:numId w:val="33"/>
        </w:numPr>
      </w:pPr>
      <w:r>
        <w:t>Busca al estudiante correspondiente.</w:t>
      </w:r>
    </w:p>
    <w:p w14:paraId="603DFDAF" w14:textId="4CED1F2F" w:rsidR="000E1CAE" w:rsidRDefault="000E1CAE" w:rsidP="000E1CAE">
      <w:pPr>
        <w:pStyle w:val="Contenido"/>
        <w:numPr>
          <w:ilvl w:val="0"/>
          <w:numId w:val="33"/>
        </w:numPr>
      </w:pPr>
      <w:r>
        <w:t>Revisa los datos antes de emitir o actualizar certificados.</w:t>
      </w:r>
    </w:p>
    <w:p w14:paraId="453A1630" w14:textId="5F49A3DB" w:rsidR="000E1CAE" w:rsidRDefault="000E1CAE" w:rsidP="000E1CAE">
      <w:pPr>
        <w:pStyle w:val="Contenido"/>
        <w:numPr>
          <w:ilvl w:val="0"/>
          <w:numId w:val="33"/>
        </w:numPr>
      </w:pPr>
      <w:r>
        <w:t xml:space="preserve">Ejecuta la </w:t>
      </w:r>
      <w:r>
        <w:t>acción</w:t>
      </w:r>
      <w:r>
        <w:t xml:space="preserve"> requerida.</w:t>
      </w:r>
    </w:p>
    <w:p w14:paraId="607213B1" w14:textId="7D2C83D9" w:rsidR="000E1CAE" w:rsidRDefault="000E1CAE" w:rsidP="000E1CAE">
      <w:pPr>
        <w:pStyle w:val="Contenido"/>
        <w:numPr>
          <w:ilvl w:val="0"/>
          <w:numId w:val="33"/>
        </w:numPr>
      </w:pPr>
      <w:r>
        <w:t>Verifica que el sistema confirme el proceso.</w:t>
      </w:r>
    </w:p>
    <w:p w14:paraId="136A487E" w14:textId="77777777" w:rsidR="000E1CAE" w:rsidRDefault="000E1CAE" w:rsidP="000E1CAE">
      <w:pPr>
        <w:pStyle w:val="Contenido"/>
      </w:pPr>
    </w:p>
    <w:p w14:paraId="139B6E2D" w14:textId="7A396B0C" w:rsidR="000E1CAE" w:rsidRDefault="000E1CAE" w:rsidP="000E1CAE">
      <w:pPr>
        <w:pStyle w:val="Contenido"/>
      </w:pPr>
      <w:r>
        <w:t>Recomendaciones:</w:t>
      </w:r>
    </w:p>
    <w:p w14:paraId="4CDE6307" w14:textId="100EB445" w:rsidR="000E1CAE" w:rsidRDefault="000E1CAE" w:rsidP="000E1CAE">
      <w:pPr>
        <w:pStyle w:val="Contenido"/>
        <w:numPr>
          <w:ilvl w:val="0"/>
          <w:numId w:val="34"/>
        </w:numPr>
      </w:pPr>
      <w:r>
        <w:t>Confirmar siempre la identidad del estudiante.</w:t>
      </w:r>
    </w:p>
    <w:p w14:paraId="04787522" w14:textId="22F5E262" w:rsidR="008C1AEE" w:rsidRDefault="000E1CAE" w:rsidP="003C10D4">
      <w:pPr>
        <w:pStyle w:val="Contenido"/>
        <w:numPr>
          <w:ilvl w:val="0"/>
          <w:numId w:val="34"/>
        </w:numPr>
      </w:pPr>
      <w:r>
        <w:t xml:space="preserve">Revisar fechas y datos </w:t>
      </w:r>
      <w:r>
        <w:t>académicos</w:t>
      </w:r>
      <w:r>
        <w:t xml:space="preserve"> antes de aprobar.</w:t>
      </w:r>
    </w:p>
    <w:p w14:paraId="224EC3E2" w14:textId="77777777" w:rsidR="000E1CAE" w:rsidRDefault="000E1CAE" w:rsidP="000E1CAE">
      <w:pPr>
        <w:pStyle w:val="Contenido"/>
      </w:pPr>
    </w:p>
    <w:p w14:paraId="77E041BE" w14:textId="09562CAA" w:rsidR="000E1CAE" w:rsidRDefault="000E1CAE" w:rsidP="000E1CAE">
      <w:pPr>
        <w:pStyle w:val="Contenido"/>
        <w:jc w:val="center"/>
      </w:pPr>
      <w:r w:rsidRPr="000E1CAE">
        <w:drawing>
          <wp:inline distT="0" distB="0" distL="0" distR="0" wp14:anchorId="49FC38D1" wp14:editId="0E3AF7FC">
            <wp:extent cx="5400040" cy="2784475"/>
            <wp:effectExtent l="0" t="0" r="0" b="0"/>
            <wp:docPr id="190361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12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6AB3" w14:textId="2D844AB5" w:rsidR="000E1CAE" w:rsidRDefault="000E1CAE" w:rsidP="000E1CAE">
      <w:pPr>
        <w:pStyle w:val="Contenido"/>
        <w:jc w:val="center"/>
      </w:pPr>
      <w:r w:rsidRPr="000E1CAE">
        <w:lastRenderedPageBreak/>
        <w:drawing>
          <wp:inline distT="0" distB="0" distL="0" distR="0" wp14:anchorId="4732BD66" wp14:editId="02C71963">
            <wp:extent cx="5400040" cy="2787650"/>
            <wp:effectExtent l="0" t="0" r="0" b="0"/>
            <wp:docPr id="1430080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802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1EF7" w14:textId="77777777" w:rsidR="001476BE" w:rsidRDefault="001476BE" w:rsidP="000E1CAE">
      <w:pPr>
        <w:pStyle w:val="Contenido"/>
        <w:jc w:val="center"/>
      </w:pPr>
    </w:p>
    <w:p w14:paraId="712D51C8" w14:textId="70D5113D" w:rsidR="001476BE" w:rsidRDefault="001476BE" w:rsidP="001476BE">
      <w:pPr>
        <w:pStyle w:val="Ttulo3"/>
        <w:numPr>
          <w:ilvl w:val="2"/>
          <w:numId w:val="10"/>
        </w:numPr>
      </w:pPr>
      <w:bookmarkStart w:id="13" w:name="_Toc227585407"/>
      <w:r>
        <w:t>ESTADISTICAS POR NIVEL</w:t>
      </w:r>
      <w:bookmarkEnd w:id="13"/>
    </w:p>
    <w:p w14:paraId="7D34E228" w14:textId="7F008879" w:rsidR="001476BE" w:rsidRDefault="001476BE" w:rsidP="001476BE">
      <w:pPr>
        <w:pStyle w:val="Contenido"/>
      </w:pPr>
      <w:r w:rsidRPr="001476BE">
        <w:t xml:space="preserve">Al entrar al </w:t>
      </w:r>
      <w:r w:rsidRPr="001476BE">
        <w:t>módulo</w:t>
      </w:r>
      <w:r w:rsidRPr="001476BE">
        <w:t xml:space="preserve"> de certificados, lo primero que veras es un resumen con la cantidad de certificados subidos por cada nivel. Sirve para saber </w:t>
      </w:r>
      <w:r w:rsidRPr="001476BE">
        <w:t>rápidamente</w:t>
      </w:r>
      <w:r w:rsidRPr="001476BE">
        <w:t xml:space="preserve"> cuantos certificados hay registrados en cada etapa del programa.</w:t>
      </w:r>
    </w:p>
    <w:p w14:paraId="0FA924C4" w14:textId="77777777" w:rsidR="001476BE" w:rsidRDefault="001476BE" w:rsidP="001476BE">
      <w:pPr>
        <w:pStyle w:val="Contenido"/>
      </w:pPr>
    </w:p>
    <w:p w14:paraId="3E37E17F" w14:textId="07D00689" w:rsidR="001476BE" w:rsidRDefault="001476BE" w:rsidP="001476BE">
      <w:pPr>
        <w:pStyle w:val="Contenido"/>
        <w:jc w:val="center"/>
      </w:pPr>
      <w:r w:rsidRPr="001476BE">
        <w:drawing>
          <wp:inline distT="0" distB="0" distL="0" distR="0" wp14:anchorId="529775FB" wp14:editId="2092D62B">
            <wp:extent cx="5400040" cy="981075"/>
            <wp:effectExtent l="0" t="0" r="0" b="9525"/>
            <wp:docPr id="1347254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545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B5E8" w14:textId="77777777" w:rsidR="001476BE" w:rsidRDefault="001476BE" w:rsidP="001476BE">
      <w:pPr>
        <w:pStyle w:val="Contenido"/>
        <w:jc w:val="center"/>
      </w:pPr>
    </w:p>
    <w:p w14:paraId="45416F25" w14:textId="67CDDCD4" w:rsidR="001476BE" w:rsidRDefault="001476BE" w:rsidP="001476BE">
      <w:pPr>
        <w:pStyle w:val="Ttulo3"/>
        <w:numPr>
          <w:ilvl w:val="2"/>
          <w:numId w:val="10"/>
        </w:numPr>
      </w:pPr>
      <w:bookmarkStart w:id="14" w:name="_Toc227585408"/>
      <w:r>
        <w:t>CARGA MASIVA DE CERTIFICADOS</w:t>
      </w:r>
      <w:bookmarkEnd w:id="14"/>
    </w:p>
    <w:p w14:paraId="12392D44" w14:textId="1B6899BF" w:rsidR="001476BE" w:rsidRDefault="001476BE" w:rsidP="001476BE">
      <w:pPr>
        <w:pStyle w:val="Contenido"/>
      </w:pPr>
      <w:r>
        <w:t xml:space="preserve">Esta </w:t>
      </w:r>
      <w:r>
        <w:t>opción</w:t>
      </w:r>
      <w:r>
        <w:t xml:space="preserve"> permite subir todos los certificados de un nivel de una sola vez, en lugar de hacerlo uno por uno. Es </w:t>
      </w:r>
      <w:r>
        <w:t>útil</w:t>
      </w:r>
      <w:r>
        <w:t xml:space="preserve"> cuando tienes muchos archivos PDF listos en una carpeta del servidor.</w:t>
      </w:r>
    </w:p>
    <w:p w14:paraId="368A3A68" w14:textId="77777777" w:rsidR="001476BE" w:rsidRDefault="001476BE" w:rsidP="001476BE">
      <w:pPr>
        <w:pStyle w:val="Contenido"/>
      </w:pPr>
    </w:p>
    <w:p w14:paraId="52AE3E09" w14:textId="20649193" w:rsidR="001476BE" w:rsidRDefault="001476BE" w:rsidP="001476BE">
      <w:pPr>
        <w:pStyle w:val="Contenido"/>
      </w:pPr>
      <w:r>
        <w:t>Pasos para realizar una carga masiva:</w:t>
      </w:r>
    </w:p>
    <w:p w14:paraId="018EC600" w14:textId="01970DC5" w:rsidR="001476BE" w:rsidRDefault="001476BE" w:rsidP="001476BE">
      <w:pPr>
        <w:pStyle w:val="Contenido"/>
        <w:numPr>
          <w:ilvl w:val="0"/>
          <w:numId w:val="40"/>
        </w:numPr>
      </w:pPr>
      <w:r>
        <w:t xml:space="preserve">Ingresa al </w:t>
      </w:r>
      <w:r>
        <w:t>módulo</w:t>
      </w:r>
      <w:r>
        <w:t xml:space="preserve"> de certificados.</w:t>
      </w:r>
    </w:p>
    <w:p w14:paraId="5D4EA299" w14:textId="353B5F9A" w:rsidR="001476BE" w:rsidRDefault="001476BE" w:rsidP="001476BE">
      <w:pPr>
        <w:pStyle w:val="Contenido"/>
        <w:numPr>
          <w:ilvl w:val="0"/>
          <w:numId w:val="40"/>
        </w:numPr>
      </w:pPr>
      <w:r>
        <w:t xml:space="preserve">Localiza la </w:t>
      </w:r>
      <w:r>
        <w:t>sección</w:t>
      </w:r>
      <w:r>
        <w:t xml:space="preserve"> llamada "Carga masiva de certificados".</w:t>
      </w:r>
    </w:p>
    <w:p w14:paraId="2CC0B50E" w14:textId="4BACCD35" w:rsidR="001476BE" w:rsidRDefault="001476BE" w:rsidP="001476BE">
      <w:pPr>
        <w:pStyle w:val="Contenido"/>
        <w:numPr>
          <w:ilvl w:val="0"/>
          <w:numId w:val="40"/>
        </w:numPr>
      </w:pPr>
      <w:r>
        <w:t xml:space="preserve">En el campo "Ruta de la carpeta", escribe la ruta exacta donde </w:t>
      </w:r>
      <w:r>
        <w:t>están</w:t>
      </w:r>
      <w:r>
        <w:t xml:space="preserve"> guardados los archivos PDF en el servidor.  </w:t>
      </w:r>
    </w:p>
    <w:p w14:paraId="77EEA77C" w14:textId="60EA9BC3" w:rsidR="001476BE" w:rsidRDefault="001476BE" w:rsidP="001476BE">
      <w:pPr>
        <w:pStyle w:val="Contenido"/>
        <w:numPr>
          <w:ilvl w:val="0"/>
          <w:numId w:val="10"/>
        </w:numPr>
      </w:pPr>
      <w:r>
        <w:t>Ejemplo: D:\CERTIFICADOS FIRMADOS\Certificados</w:t>
      </w:r>
    </w:p>
    <w:p w14:paraId="199C323E" w14:textId="23666DE5" w:rsidR="001476BE" w:rsidRDefault="001476BE" w:rsidP="001476BE">
      <w:pPr>
        <w:pStyle w:val="Contenido"/>
        <w:numPr>
          <w:ilvl w:val="0"/>
          <w:numId w:val="40"/>
        </w:numPr>
      </w:pPr>
      <w:r>
        <w:t>En el campo "Nivel", selecciona el nivel que corresponde a esos certificados.</w:t>
      </w:r>
    </w:p>
    <w:p w14:paraId="1840211C" w14:textId="79C5F2E1" w:rsidR="001476BE" w:rsidRDefault="001476BE" w:rsidP="001476BE">
      <w:pPr>
        <w:pStyle w:val="Contenido"/>
        <w:numPr>
          <w:ilvl w:val="0"/>
          <w:numId w:val="40"/>
        </w:numPr>
      </w:pPr>
      <w:r>
        <w:t xml:space="preserve">Haz clic en el </w:t>
      </w:r>
      <w:r>
        <w:t>botón</w:t>
      </w:r>
      <w:r>
        <w:t xml:space="preserve"> "Iniciar carga".</w:t>
      </w:r>
    </w:p>
    <w:p w14:paraId="6F42E591" w14:textId="34FC20AC" w:rsidR="001476BE" w:rsidRDefault="001476BE" w:rsidP="001476BE">
      <w:pPr>
        <w:pStyle w:val="Contenido"/>
        <w:numPr>
          <w:ilvl w:val="0"/>
          <w:numId w:val="40"/>
        </w:numPr>
      </w:pPr>
      <w:r>
        <w:t>Espera mientras el sistema procesa los archivos. Veras una barra de progreso con el avance en tiempo real.</w:t>
      </w:r>
    </w:p>
    <w:p w14:paraId="746DE6EE" w14:textId="477E250D" w:rsidR="001476BE" w:rsidRDefault="001476BE" w:rsidP="001476BE">
      <w:pPr>
        <w:pStyle w:val="Contenido"/>
        <w:numPr>
          <w:ilvl w:val="0"/>
          <w:numId w:val="40"/>
        </w:numPr>
      </w:pPr>
      <w:r>
        <w:t>Al finalizar, el sistema mostrara un resumen con tres datos:</w:t>
      </w:r>
    </w:p>
    <w:p w14:paraId="37413105" w14:textId="64934A61" w:rsidR="001476BE" w:rsidRDefault="001476BE" w:rsidP="001476BE">
      <w:pPr>
        <w:pStyle w:val="Contenido"/>
        <w:numPr>
          <w:ilvl w:val="0"/>
          <w:numId w:val="41"/>
        </w:numPr>
      </w:pPr>
      <w:r>
        <w:lastRenderedPageBreak/>
        <w:t>Exitosos: cuantos certificados se subieron correctamente.</w:t>
      </w:r>
    </w:p>
    <w:p w14:paraId="5B0270B2" w14:textId="1997D903" w:rsidR="001476BE" w:rsidRDefault="001476BE" w:rsidP="001476BE">
      <w:pPr>
        <w:pStyle w:val="Contenido"/>
        <w:numPr>
          <w:ilvl w:val="0"/>
          <w:numId w:val="41"/>
        </w:numPr>
      </w:pPr>
      <w:r>
        <w:t xml:space="preserve">Errores: cuantos no pudieron subirse y </w:t>
      </w:r>
      <w:r>
        <w:t>por qué</w:t>
      </w:r>
      <w:r>
        <w:t>.</w:t>
      </w:r>
    </w:p>
    <w:p w14:paraId="07AA3B61" w14:textId="74E1298C" w:rsidR="001476BE" w:rsidRDefault="001476BE" w:rsidP="001476BE">
      <w:pPr>
        <w:pStyle w:val="Contenido"/>
        <w:numPr>
          <w:ilvl w:val="0"/>
          <w:numId w:val="41"/>
        </w:numPr>
      </w:pPr>
      <w:r>
        <w:t>Tiempo: cuanto tardo el proceso.</w:t>
      </w:r>
    </w:p>
    <w:p w14:paraId="28B49C21" w14:textId="77777777" w:rsidR="001476BE" w:rsidRDefault="001476BE" w:rsidP="001476BE">
      <w:pPr>
        <w:pStyle w:val="Contenido"/>
      </w:pPr>
    </w:p>
    <w:p w14:paraId="45C8714D" w14:textId="03A5EE72" w:rsidR="001476BE" w:rsidRDefault="001476BE" w:rsidP="001476BE">
      <w:pPr>
        <w:pStyle w:val="Contenido"/>
      </w:pPr>
      <w:r>
        <w:t>Importante:</w:t>
      </w:r>
    </w:p>
    <w:p w14:paraId="35AF6400" w14:textId="016288A8" w:rsidR="001476BE" w:rsidRDefault="001476BE" w:rsidP="001476BE">
      <w:pPr>
        <w:pStyle w:val="Contenido"/>
        <w:numPr>
          <w:ilvl w:val="0"/>
          <w:numId w:val="42"/>
        </w:numPr>
      </w:pPr>
      <w:r>
        <w:t>Los archivos deben estar en formato PDF.</w:t>
      </w:r>
    </w:p>
    <w:p w14:paraId="249C235A" w14:textId="633AFCA8" w:rsidR="001476BE" w:rsidRDefault="001476BE" w:rsidP="001476BE">
      <w:pPr>
        <w:pStyle w:val="Contenido"/>
        <w:numPr>
          <w:ilvl w:val="0"/>
          <w:numId w:val="42"/>
        </w:numPr>
      </w:pPr>
      <w:r>
        <w:t>El nombre de cada archivo debe corresponder exactamente a la cedula del estudiante (ejemplo: 1234567890.pdf).</w:t>
      </w:r>
    </w:p>
    <w:p w14:paraId="1504F4E3" w14:textId="1A743630" w:rsidR="001476BE" w:rsidRDefault="001476BE" w:rsidP="001476BE">
      <w:pPr>
        <w:pStyle w:val="Contenido"/>
        <w:numPr>
          <w:ilvl w:val="0"/>
          <w:numId w:val="42"/>
        </w:numPr>
      </w:pPr>
      <w:r>
        <w:t>Verifica la ruta antes de iniciar. Una ruta incorrecta causara errores en todos los archivos.</w:t>
      </w:r>
    </w:p>
    <w:p w14:paraId="38386D82" w14:textId="42B2D98F" w:rsidR="001476BE" w:rsidRDefault="001476BE" w:rsidP="001476BE">
      <w:pPr>
        <w:pStyle w:val="Contenido"/>
        <w:numPr>
          <w:ilvl w:val="0"/>
          <w:numId w:val="42"/>
        </w:numPr>
      </w:pPr>
      <w:r>
        <w:t>Revisa el registro de actividad que aparece durante la carga para identificar posibles problemas.</w:t>
      </w:r>
    </w:p>
    <w:p w14:paraId="2D280631" w14:textId="77777777" w:rsidR="001476BE" w:rsidRDefault="001476BE" w:rsidP="001476BE">
      <w:pPr>
        <w:pStyle w:val="Contenido"/>
      </w:pPr>
    </w:p>
    <w:p w14:paraId="6BF2245E" w14:textId="07731E53" w:rsidR="001476BE" w:rsidRDefault="001476BE" w:rsidP="001476BE">
      <w:pPr>
        <w:pStyle w:val="Contenido"/>
        <w:jc w:val="center"/>
      </w:pPr>
      <w:r w:rsidRPr="001476BE">
        <w:drawing>
          <wp:inline distT="0" distB="0" distL="0" distR="0" wp14:anchorId="665F0BF3" wp14:editId="1F3A354F">
            <wp:extent cx="5400040" cy="1238885"/>
            <wp:effectExtent l="0" t="0" r="0" b="0"/>
            <wp:docPr id="39224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45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6B03" w14:textId="77777777" w:rsidR="001476BE" w:rsidRDefault="001476BE" w:rsidP="001476BE">
      <w:pPr>
        <w:pStyle w:val="Contenido"/>
        <w:jc w:val="center"/>
      </w:pPr>
    </w:p>
    <w:p w14:paraId="64A43052" w14:textId="56B97EC5" w:rsidR="00F05F93" w:rsidRPr="00F05F93" w:rsidRDefault="001476BE" w:rsidP="00F05F93">
      <w:pPr>
        <w:pStyle w:val="Ttulo3"/>
        <w:numPr>
          <w:ilvl w:val="2"/>
          <w:numId w:val="46"/>
        </w:numPr>
      </w:pPr>
      <w:bookmarkStart w:id="15" w:name="_Toc227585409"/>
      <w:r w:rsidRPr="00F05F93">
        <w:t>CARGA INDIVISUALDE CERTIFICADO</w:t>
      </w:r>
      <w:bookmarkEnd w:id="15"/>
    </w:p>
    <w:p w14:paraId="130CC70F" w14:textId="5C21DA76" w:rsidR="00F05F93" w:rsidRDefault="00F05F93" w:rsidP="00F05F93">
      <w:pPr>
        <w:pStyle w:val="Contenido"/>
      </w:pPr>
      <w:r>
        <w:t xml:space="preserve">Esta </w:t>
      </w:r>
      <w:r>
        <w:t>opción</w:t>
      </w:r>
      <w:r>
        <w:t xml:space="preserve"> permite subir el certificado de un estudiante especifico cuando solo necesitas actualizar o agregar uno.</w:t>
      </w:r>
    </w:p>
    <w:p w14:paraId="6C3D44D1" w14:textId="77777777" w:rsidR="00F05F93" w:rsidRDefault="00F05F93" w:rsidP="00F05F93">
      <w:pPr>
        <w:pStyle w:val="Contenido"/>
      </w:pPr>
    </w:p>
    <w:p w14:paraId="7EC3330B" w14:textId="30839080" w:rsidR="00F05F93" w:rsidRDefault="00F05F93" w:rsidP="00F05F93">
      <w:pPr>
        <w:pStyle w:val="Contenido"/>
      </w:pPr>
      <w:r>
        <w:t>Pasos para realizar una carga individual:</w:t>
      </w:r>
    </w:p>
    <w:p w14:paraId="218A2BA1" w14:textId="7B0BFFDC" w:rsidR="00F05F93" w:rsidRDefault="00F05F93" w:rsidP="00F05F93">
      <w:pPr>
        <w:pStyle w:val="Contenido"/>
        <w:numPr>
          <w:ilvl w:val="0"/>
          <w:numId w:val="44"/>
        </w:numPr>
      </w:pPr>
      <w:r>
        <w:t xml:space="preserve">Ingresa al </w:t>
      </w:r>
      <w:r>
        <w:t>módulo</w:t>
      </w:r>
      <w:r>
        <w:t xml:space="preserve"> de certificados.</w:t>
      </w:r>
    </w:p>
    <w:p w14:paraId="4CB87210" w14:textId="031570E6" w:rsidR="00F05F93" w:rsidRDefault="00F05F93" w:rsidP="00F05F93">
      <w:pPr>
        <w:pStyle w:val="Contenido"/>
        <w:numPr>
          <w:ilvl w:val="0"/>
          <w:numId w:val="44"/>
        </w:numPr>
      </w:pPr>
      <w:r>
        <w:t xml:space="preserve">Localiza la </w:t>
      </w:r>
      <w:r>
        <w:t>sección</w:t>
      </w:r>
      <w:r>
        <w:t xml:space="preserve"> "Subir certificado individual".</w:t>
      </w:r>
    </w:p>
    <w:p w14:paraId="5AFCC0F4" w14:textId="4D5399D8" w:rsidR="00F05F93" w:rsidRDefault="00F05F93" w:rsidP="00F05F93">
      <w:pPr>
        <w:pStyle w:val="Contenido"/>
        <w:numPr>
          <w:ilvl w:val="0"/>
          <w:numId w:val="44"/>
        </w:numPr>
      </w:pPr>
      <w:r>
        <w:t xml:space="preserve">En el campo "Cedula del estudiante", escribe los 10 </w:t>
      </w:r>
      <w:r>
        <w:t>dígitos</w:t>
      </w:r>
      <w:r>
        <w:t xml:space="preserve"> de la cedula del estudiante.</w:t>
      </w:r>
    </w:p>
    <w:p w14:paraId="2D83351F" w14:textId="3096D917" w:rsidR="00F05F93" w:rsidRDefault="00F05F93" w:rsidP="00F05F93">
      <w:pPr>
        <w:pStyle w:val="Contenido"/>
        <w:numPr>
          <w:ilvl w:val="0"/>
          <w:numId w:val="44"/>
        </w:numPr>
      </w:pPr>
      <w:r>
        <w:t>En el campo "Nivel", selecciona el nivel correspondiente.</w:t>
      </w:r>
    </w:p>
    <w:p w14:paraId="1D99AFFE" w14:textId="26131D86" w:rsidR="00F05F93" w:rsidRDefault="00F05F93" w:rsidP="00F05F93">
      <w:pPr>
        <w:pStyle w:val="Contenido"/>
        <w:numPr>
          <w:ilvl w:val="0"/>
          <w:numId w:val="44"/>
        </w:numPr>
      </w:pPr>
      <w:r>
        <w:t>En el campo "Archivo PDF", haz clic en seleccionar archivo y elige el certificado desde tu computadora.</w:t>
      </w:r>
    </w:p>
    <w:p w14:paraId="2C0172EC" w14:textId="4660732C" w:rsidR="00F05F93" w:rsidRDefault="00F05F93" w:rsidP="00F05F93">
      <w:pPr>
        <w:pStyle w:val="Contenido"/>
        <w:numPr>
          <w:ilvl w:val="0"/>
          <w:numId w:val="44"/>
        </w:numPr>
      </w:pPr>
      <w:r>
        <w:t>Haz clic en "Subir certificado".</w:t>
      </w:r>
    </w:p>
    <w:p w14:paraId="4EA2A4CB" w14:textId="47A49367" w:rsidR="00F05F93" w:rsidRDefault="00F05F93" w:rsidP="00F05F93">
      <w:pPr>
        <w:pStyle w:val="Contenido"/>
        <w:numPr>
          <w:ilvl w:val="0"/>
          <w:numId w:val="44"/>
        </w:numPr>
      </w:pPr>
      <w:r>
        <w:t xml:space="preserve">Espera el mensaje de </w:t>
      </w:r>
      <w:r>
        <w:t>confirmación</w:t>
      </w:r>
      <w:r>
        <w:t xml:space="preserve"> del sistema.</w:t>
      </w:r>
    </w:p>
    <w:p w14:paraId="5098F083" w14:textId="77777777" w:rsidR="00F05F93" w:rsidRDefault="00F05F93" w:rsidP="00F05F93">
      <w:pPr>
        <w:pStyle w:val="Contenido"/>
      </w:pPr>
    </w:p>
    <w:p w14:paraId="164FB998" w14:textId="77777777" w:rsidR="00F05F93" w:rsidRDefault="00F05F93" w:rsidP="00F05F93">
      <w:pPr>
        <w:pStyle w:val="Contenido"/>
      </w:pPr>
      <w:r>
        <w:t>Importante:</w:t>
      </w:r>
    </w:p>
    <w:p w14:paraId="0B8FB432" w14:textId="77777777" w:rsidR="00F05F93" w:rsidRDefault="00F05F93" w:rsidP="00F05F93">
      <w:pPr>
        <w:pStyle w:val="Contenido"/>
      </w:pPr>
    </w:p>
    <w:p w14:paraId="23008994" w14:textId="12C44D84" w:rsidR="00F05F93" w:rsidRDefault="00F05F93" w:rsidP="00F05F93">
      <w:pPr>
        <w:pStyle w:val="Contenido"/>
        <w:numPr>
          <w:ilvl w:val="0"/>
          <w:numId w:val="45"/>
        </w:numPr>
      </w:pPr>
      <w:r>
        <w:t>El archivo debe estar en formato PDF.</w:t>
      </w:r>
    </w:p>
    <w:p w14:paraId="66AABB12" w14:textId="64F18873" w:rsidR="00F05F93" w:rsidRDefault="00F05F93" w:rsidP="00F05F93">
      <w:pPr>
        <w:pStyle w:val="Contenido"/>
        <w:numPr>
          <w:ilvl w:val="0"/>
          <w:numId w:val="45"/>
        </w:numPr>
      </w:pPr>
      <w:r>
        <w:t>Verifica que la cedula este correctamente escrita antes de subir.</w:t>
      </w:r>
    </w:p>
    <w:p w14:paraId="4FA42EB2" w14:textId="172ACC0B" w:rsidR="001476BE" w:rsidRDefault="00F05F93" w:rsidP="00F05F93">
      <w:pPr>
        <w:pStyle w:val="Contenido"/>
        <w:numPr>
          <w:ilvl w:val="0"/>
          <w:numId w:val="45"/>
        </w:numPr>
      </w:pPr>
      <w:r>
        <w:t xml:space="preserve">Si ya existe un certificado para ese estudiante en ese nivel, se </w:t>
      </w:r>
      <w:r>
        <w:t>reemplazará</w:t>
      </w:r>
      <w:r>
        <w:t xml:space="preserve"> con el nuevo.</w:t>
      </w:r>
    </w:p>
    <w:p w14:paraId="11E3450A" w14:textId="3EAF46BA" w:rsidR="00F05F93" w:rsidRDefault="00F05F93" w:rsidP="00F05F93">
      <w:pPr>
        <w:pStyle w:val="Contenido"/>
        <w:jc w:val="center"/>
      </w:pPr>
      <w:r w:rsidRPr="00F05F93">
        <w:lastRenderedPageBreak/>
        <w:drawing>
          <wp:inline distT="0" distB="0" distL="0" distR="0" wp14:anchorId="65391D97" wp14:editId="72405077">
            <wp:extent cx="5400040" cy="1118235"/>
            <wp:effectExtent l="0" t="0" r="0" b="5715"/>
            <wp:docPr id="2137825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257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533E" w14:textId="77777777" w:rsidR="00F05F93" w:rsidRDefault="00F05F93" w:rsidP="00F05F93">
      <w:pPr>
        <w:pStyle w:val="Contenido"/>
        <w:jc w:val="center"/>
      </w:pPr>
    </w:p>
    <w:p w14:paraId="2EC31C73" w14:textId="4A1F462C" w:rsidR="00F05F93" w:rsidRDefault="00F05F93" w:rsidP="00F05F93">
      <w:pPr>
        <w:pStyle w:val="Ttulo3"/>
        <w:numPr>
          <w:ilvl w:val="2"/>
          <w:numId w:val="46"/>
        </w:numPr>
      </w:pPr>
      <w:bookmarkStart w:id="16" w:name="_Toc227585410"/>
      <w:r>
        <w:t>LISTADO DE CERTIFICADOS REGISTRADOS</w:t>
      </w:r>
      <w:bookmarkEnd w:id="16"/>
    </w:p>
    <w:p w14:paraId="5C71F56A" w14:textId="3BC47BC6" w:rsidR="00F05F93" w:rsidRDefault="00F05F93" w:rsidP="00F05F93">
      <w:pPr>
        <w:pStyle w:val="Contenido"/>
      </w:pPr>
      <w:r w:rsidRPr="00F05F93">
        <w:t xml:space="preserve">En la parte inferior del </w:t>
      </w:r>
      <w:r w:rsidRPr="00F05F93">
        <w:t>módulo</w:t>
      </w:r>
      <w:r w:rsidRPr="00F05F93">
        <w:t xml:space="preserve"> encontraras una tabla con todos los certificados ya subidos. Puedes buscar por cedula, nombre o apellido del estudiante usando el buscador. La tabla muestra: cedula, nombre del estudiante, nivel, fecha de subida y archivo.</w:t>
      </w:r>
    </w:p>
    <w:p w14:paraId="08D60D9B" w14:textId="77777777" w:rsidR="00F05F93" w:rsidRDefault="00F05F93" w:rsidP="00F05F93">
      <w:pPr>
        <w:pStyle w:val="Contenido"/>
      </w:pPr>
    </w:p>
    <w:p w14:paraId="7873AEA7" w14:textId="127347F7" w:rsidR="00F05F93" w:rsidRPr="00F05F93" w:rsidRDefault="00F05F93" w:rsidP="00F05F93">
      <w:pPr>
        <w:pStyle w:val="Contenido"/>
        <w:jc w:val="center"/>
      </w:pPr>
      <w:r w:rsidRPr="00F05F93">
        <w:drawing>
          <wp:inline distT="0" distB="0" distL="0" distR="0" wp14:anchorId="6B9C92B0" wp14:editId="0EA5F5CA">
            <wp:extent cx="5400040" cy="3612515"/>
            <wp:effectExtent l="0" t="0" r="0" b="6985"/>
            <wp:docPr id="1415515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156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704B" w14:textId="77777777" w:rsidR="000E1CAE" w:rsidRDefault="000E1CAE" w:rsidP="000E1CAE">
      <w:pPr>
        <w:pStyle w:val="Contenido"/>
        <w:jc w:val="center"/>
      </w:pPr>
    </w:p>
    <w:p w14:paraId="0437E51A" w14:textId="357711C8" w:rsidR="000E1CAE" w:rsidRDefault="000E1CAE" w:rsidP="00F05F93">
      <w:pPr>
        <w:pStyle w:val="Ttulo2"/>
        <w:numPr>
          <w:ilvl w:val="1"/>
          <w:numId w:val="46"/>
        </w:numPr>
      </w:pPr>
      <w:bookmarkStart w:id="17" w:name="_Toc227585411"/>
      <w:r>
        <w:t>GESTIÓN DE CUENTAS DE ADMINISTRADORES</w:t>
      </w:r>
      <w:bookmarkEnd w:id="17"/>
    </w:p>
    <w:p w14:paraId="737D07DF" w14:textId="0D52D53B" w:rsidR="000E1CAE" w:rsidRDefault="000E1CAE" w:rsidP="000E1CAE">
      <w:pPr>
        <w:pStyle w:val="Contenido"/>
      </w:pPr>
      <w:r>
        <w:t xml:space="preserve">Solo personal con permisos altos debe usar esta </w:t>
      </w:r>
      <w:r>
        <w:t>sección</w:t>
      </w:r>
      <w:r>
        <w:t>.</w:t>
      </w:r>
    </w:p>
    <w:p w14:paraId="117D2113" w14:textId="5F0956BE" w:rsidR="000E1CAE" w:rsidRDefault="000E1CAE" w:rsidP="000E1CAE">
      <w:pPr>
        <w:pStyle w:val="Contenido"/>
      </w:pPr>
      <w:r>
        <w:t>Tareas comunes:</w:t>
      </w:r>
    </w:p>
    <w:p w14:paraId="086A9718" w14:textId="2CA512C2" w:rsidR="000E1CAE" w:rsidRDefault="000E1CAE" w:rsidP="000E1CAE">
      <w:pPr>
        <w:pStyle w:val="Contenido"/>
        <w:numPr>
          <w:ilvl w:val="0"/>
          <w:numId w:val="35"/>
        </w:numPr>
      </w:pPr>
      <w:r>
        <w:t>Crear cuentas nuevas.</w:t>
      </w:r>
    </w:p>
    <w:p w14:paraId="7C33283D" w14:textId="096C73B1" w:rsidR="000E1CAE" w:rsidRDefault="000E1CAE" w:rsidP="000E1CAE">
      <w:pPr>
        <w:pStyle w:val="Contenido"/>
        <w:numPr>
          <w:ilvl w:val="0"/>
          <w:numId w:val="35"/>
        </w:numPr>
      </w:pPr>
      <w:r>
        <w:t>Activar o desactivar cuentas.</w:t>
      </w:r>
    </w:p>
    <w:p w14:paraId="519BB906" w14:textId="0F3F2DCA" w:rsidR="000E1CAE" w:rsidRDefault="000E1CAE" w:rsidP="000E1CAE">
      <w:pPr>
        <w:pStyle w:val="Contenido"/>
        <w:numPr>
          <w:ilvl w:val="0"/>
          <w:numId w:val="35"/>
        </w:numPr>
      </w:pPr>
      <w:r>
        <w:t xml:space="preserve">Cambiar permisos </w:t>
      </w:r>
      <w:r>
        <w:t>según</w:t>
      </w:r>
      <w:r>
        <w:t xml:space="preserve"> rol.</w:t>
      </w:r>
    </w:p>
    <w:p w14:paraId="5E160799" w14:textId="0CDA1D93" w:rsidR="000E1CAE" w:rsidRDefault="000E1CAE" w:rsidP="000E1CAE">
      <w:pPr>
        <w:pStyle w:val="Contenido"/>
        <w:numPr>
          <w:ilvl w:val="0"/>
          <w:numId w:val="35"/>
        </w:numPr>
      </w:pPr>
      <w:r>
        <w:t>Restablecer acceso cuando sea necesario.</w:t>
      </w:r>
    </w:p>
    <w:p w14:paraId="0E2E726B" w14:textId="77777777" w:rsidR="000E1CAE" w:rsidRDefault="000E1CAE" w:rsidP="000E1CAE">
      <w:pPr>
        <w:pStyle w:val="Contenido"/>
      </w:pPr>
    </w:p>
    <w:p w14:paraId="35139EFC" w14:textId="4D370605" w:rsidR="000E1CAE" w:rsidRDefault="000E1CAE" w:rsidP="000E1CAE">
      <w:pPr>
        <w:pStyle w:val="Contenido"/>
      </w:pPr>
      <w:r>
        <w:t>Controles recomendados:</w:t>
      </w:r>
    </w:p>
    <w:p w14:paraId="4CC6FE4A" w14:textId="3F0211E0" w:rsidR="000E1CAE" w:rsidRDefault="000E1CAE" w:rsidP="000E1CAE">
      <w:pPr>
        <w:pStyle w:val="Contenido"/>
        <w:numPr>
          <w:ilvl w:val="0"/>
          <w:numId w:val="36"/>
        </w:numPr>
      </w:pPr>
      <w:r>
        <w:t xml:space="preserve">Aplicar principio de </w:t>
      </w:r>
      <w:r>
        <w:t>mínimo</w:t>
      </w:r>
      <w:r>
        <w:t xml:space="preserve"> privilegio (dar solo permisos necesarios).</w:t>
      </w:r>
    </w:p>
    <w:p w14:paraId="0916476F" w14:textId="5065ED09" w:rsidR="000E1CAE" w:rsidRDefault="000E1CAE" w:rsidP="000E1CAE">
      <w:pPr>
        <w:pStyle w:val="Contenido"/>
        <w:numPr>
          <w:ilvl w:val="0"/>
          <w:numId w:val="36"/>
        </w:numPr>
      </w:pPr>
      <w:r>
        <w:lastRenderedPageBreak/>
        <w:t xml:space="preserve">Revisar </w:t>
      </w:r>
      <w:r>
        <w:t>periódicamente</w:t>
      </w:r>
      <w:r>
        <w:t xml:space="preserve"> cuentas inactivas.</w:t>
      </w:r>
    </w:p>
    <w:p w14:paraId="32A6DC8D" w14:textId="24CC93D9" w:rsidR="000E1CAE" w:rsidRDefault="000E1CAE" w:rsidP="000E1CAE">
      <w:pPr>
        <w:pStyle w:val="Contenido"/>
        <w:numPr>
          <w:ilvl w:val="0"/>
          <w:numId w:val="36"/>
        </w:numPr>
      </w:pPr>
      <w:r>
        <w:t>Desactivar cuentas de personal que ya no trabaja en el proceso.</w:t>
      </w:r>
    </w:p>
    <w:p w14:paraId="7F329533" w14:textId="77777777" w:rsidR="000E1CAE" w:rsidRDefault="000E1CAE" w:rsidP="000E1CAE">
      <w:pPr>
        <w:pStyle w:val="Contenido"/>
      </w:pPr>
    </w:p>
    <w:p w14:paraId="628D7621" w14:textId="055D8D9C" w:rsidR="000E1CAE" w:rsidRDefault="008776F2" w:rsidP="000E1CAE">
      <w:pPr>
        <w:pStyle w:val="Contenido"/>
        <w:jc w:val="center"/>
      </w:pPr>
      <w:r w:rsidRPr="008776F2">
        <w:drawing>
          <wp:inline distT="0" distB="0" distL="0" distR="0" wp14:anchorId="710E4FB1" wp14:editId="3BAA2C01">
            <wp:extent cx="5400040" cy="2754630"/>
            <wp:effectExtent l="0" t="0" r="0" b="7620"/>
            <wp:docPr id="1286651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517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B865" w14:textId="537DF451" w:rsidR="008776F2" w:rsidRDefault="008776F2" w:rsidP="00F05F93">
      <w:pPr>
        <w:pStyle w:val="Ttulo2"/>
        <w:numPr>
          <w:ilvl w:val="1"/>
          <w:numId w:val="46"/>
        </w:numPr>
      </w:pPr>
      <w:bookmarkStart w:id="18" w:name="_Toc227585412"/>
      <w:r>
        <w:t>CAMBIO DE CONTRASEÑA</w:t>
      </w:r>
      <w:bookmarkEnd w:id="18"/>
    </w:p>
    <w:p w14:paraId="1343D5CC" w14:textId="61CB644D" w:rsidR="008776F2" w:rsidRDefault="008776F2" w:rsidP="008776F2">
      <w:pPr>
        <w:pStyle w:val="Contenido"/>
      </w:pPr>
      <w:r>
        <w:t xml:space="preserve">Para mejorar seguridad, cambia la </w:t>
      </w:r>
      <w:r>
        <w:t>contraseña</w:t>
      </w:r>
      <w:r>
        <w:t xml:space="preserve"> regularmente.</w:t>
      </w:r>
    </w:p>
    <w:p w14:paraId="2C6DAB02" w14:textId="66B4B313" w:rsidR="008776F2" w:rsidRDefault="008776F2" w:rsidP="008776F2">
      <w:pPr>
        <w:pStyle w:val="Contenido"/>
        <w:numPr>
          <w:ilvl w:val="0"/>
          <w:numId w:val="37"/>
        </w:numPr>
      </w:pPr>
      <w:r>
        <w:t xml:space="preserve">Ve a la </w:t>
      </w:r>
      <w:r>
        <w:t>opción</w:t>
      </w:r>
      <w:r>
        <w:t xml:space="preserve"> de cambio de </w:t>
      </w:r>
      <w:r>
        <w:t>contraseña</w:t>
      </w:r>
      <w:r>
        <w:t>.</w:t>
      </w:r>
    </w:p>
    <w:p w14:paraId="0646328A" w14:textId="267951B7" w:rsidR="008776F2" w:rsidRDefault="008776F2" w:rsidP="008776F2">
      <w:pPr>
        <w:pStyle w:val="Contenido"/>
        <w:numPr>
          <w:ilvl w:val="0"/>
          <w:numId w:val="37"/>
        </w:numPr>
      </w:pPr>
      <w:r>
        <w:t xml:space="preserve">Escribe la </w:t>
      </w:r>
      <w:r>
        <w:t>contraseña</w:t>
      </w:r>
      <w:r>
        <w:t xml:space="preserve"> actual.</w:t>
      </w:r>
    </w:p>
    <w:p w14:paraId="4E0D7E32" w14:textId="79CA157D" w:rsidR="008776F2" w:rsidRDefault="008776F2" w:rsidP="008776F2">
      <w:pPr>
        <w:pStyle w:val="Contenido"/>
        <w:numPr>
          <w:ilvl w:val="0"/>
          <w:numId w:val="37"/>
        </w:numPr>
      </w:pPr>
      <w:r>
        <w:t xml:space="preserve">Escribe la nueva </w:t>
      </w:r>
      <w:r>
        <w:t>contraseña</w:t>
      </w:r>
      <w:r>
        <w:t>.</w:t>
      </w:r>
    </w:p>
    <w:p w14:paraId="76AF287D" w14:textId="486E9F15" w:rsidR="008776F2" w:rsidRDefault="008776F2" w:rsidP="008776F2">
      <w:pPr>
        <w:pStyle w:val="Contenido"/>
        <w:numPr>
          <w:ilvl w:val="0"/>
          <w:numId w:val="37"/>
        </w:numPr>
      </w:pPr>
      <w:r>
        <w:t xml:space="preserve">Confirma la nueva </w:t>
      </w:r>
      <w:r>
        <w:t>contraseña</w:t>
      </w:r>
      <w:r>
        <w:t>.</w:t>
      </w:r>
    </w:p>
    <w:p w14:paraId="38B14BEE" w14:textId="180D17BC" w:rsidR="008776F2" w:rsidRDefault="008776F2" w:rsidP="008776F2">
      <w:pPr>
        <w:pStyle w:val="Contenido"/>
        <w:numPr>
          <w:ilvl w:val="0"/>
          <w:numId w:val="37"/>
        </w:numPr>
      </w:pPr>
      <w:r>
        <w:t>Guarda cambios.</w:t>
      </w:r>
    </w:p>
    <w:p w14:paraId="04BAC181" w14:textId="77777777" w:rsidR="008776F2" w:rsidRDefault="008776F2" w:rsidP="008776F2">
      <w:pPr>
        <w:pStyle w:val="Contenido"/>
      </w:pPr>
    </w:p>
    <w:p w14:paraId="4F80CFF4" w14:textId="6885ACD7" w:rsidR="008776F2" w:rsidRDefault="008776F2" w:rsidP="008776F2">
      <w:pPr>
        <w:pStyle w:val="Contenido"/>
      </w:pPr>
      <w:r>
        <w:t xml:space="preserve">Una </w:t>
      </w:r>
      <w:r>
        <w:t>contraseña</w:t>
      </w:r>
      <w:r>
        <w:t xml:space="preserve"> segura debe incluir:</w:t>
      </w:r>
    </w:p>
    <w:p w14:paraId="1BB6AF3D" w14:textId="4153BF96" w:rsidR="008776F2" w:rsidRDefault="008776F2" w:rsidP="008776F2">
      <w:pPr>
        <w:pStyle w:val="Contenido"/>
        <w:numPr>
          <w:ilvl w:val="0"/>
          <w:numId w:val="38"/>
        </w:numPr>
      </w:pPr>
      <w:r>
        <w:t>Mínimo</w:t>
      </w:r>
      <w:r>
        <w:t xml:space="preserve"> 8 caracteres.</w:t>
      </w:r>
    </w:p>
    <w:p w14:paraId="4A6D8AB4" w14:textId="457C0799" w:rsidR="008776F2" w:rsidRDefault="008776F2" w:rsidP="008776F2">
      <w:pPr>
        <w:pStyle w:val="Contenido"/>
        <w:numPr>
          <w:ilvl w:val="0"/>
          <w:numId w:val="38"/>
        </w:numPr>
      </w:pPr>
      <w:r>
        <w:t xml:space="preserve">Letras </w:t>
      </w:r>
      <w:r>
        <w:t>mayúsculas</w:t>
      </w:r>
      <w:r>
        <w:t xml:space="preserve"> y </w:t>
      </w:r>
      <w:r>
        <w:t>minúsculas</w:t>
      </w:r>
      <w:r>
        <w:t>.</w:t>
      </w:r>
    </w:p>
    <w:p w14:paraId="676F0988" w14:textId="1D446127" w:rsidR="008776F2" w:rsidRDefault="008776F2" w:rsidP="008776F2">
      <w:pPr>
        <w:pStyle w:val="Contenido"/>
        <w:numPr>
          <w:ilvl w:val="0"/>
          <w:numId w:val="38"/>
        </w:numPr>
      </w:pPr>
      <w:r>
        <w:t>Números</w:t>
      </w:r>
      <w:r>
        <w:t>.</w:t>
      </w:r>
    </w:p>
    <w:p w14:paraId="0D66CB25" w14:textId="097D54D6" w:rsidR="008776F2" w:rsidRDefault="008776F2" w:rsidP="008776F2">
      <w:pPr>
        <w:pStyle w:val="Contenido"/>
        <w:numPr>
          <w:ilvl w:val="0"/>
          <w:numId w:val="38"/>
        </w:numPr>
      </w:pPr>
      <w:r>
        <w:t>Símbolos</w:t>
      </w:r>
      <w:r>
        <w:t>.</w:t>
      </w:r>
    </w:p>
    <w:p w14:paraId="22365618" w14:textId="77777777" w:rsidR="008776F2" w:rsidRDefault="008776F2" w:rsidP="008776F2">
      <w:pPr>
        <w:pStyle w:val="Contenido"/>
      </w:pPr>
    </w:p>
    <w:p w14:paraId="030D0832" w14:textId="3A4BAA1C" w:rsidR="008776F2" w:rsidRDefault="008776F2" w:rsidP="008776F2">
      <w:pPr>
        <w:pStyle w:val="Contenido"/>
        <w:jc w:val="center"/>
      </w:pPr>
      <w:r w:rsidRPr="008776F2">
        <w:lastRenderedPageBreak/>
        <w:drawing>
          <wp:inline distT="0" distB="0" distL="0" distR="0" wp14:anchorId="03C9CD0A" wp14:editId="2E555BDF">
            <wp:extent cx="5400040" cy="2760345"/>
            <wp:effectExtent l="0" t="0" r="0" b="1905"/>
            <wp:docPr id="666919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196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E892" w14:textId="77777777" w:rsidR="00AF3D0B" w:rsidRDefault="00AF3D0B" w:rsidP="008776F2">
      <w:pPr>
        <w:pStyle w:val="Contenido"/>
        <w:jc w:val="center"/>
      </w:pPr>
    </w:p>
    <w:p w14:paraId="462D5534" w14:textId="45D6EB30" w:rsidR="00AF3D0B" w:rsidRDefault="00AF3D0B" w:rsidP="00F05F93">
      <w:pPr>
        <w:pStyle w:val="Ttulo2"/>
        <w:numPr>
          <w:ilvl w:val="1"/>
          <w:numId w:val="46"/>
        </w:numPr>
      </w:pPr>
      <w:bookmarkStart w:id="19" w:name="_Toc227585413"/>
      <w:r>
        <w:t>CIERRE DE SESIÓN CORRECTO</w:t>
      </w:r>
      <w:bookmarkEnd w:id="19"/>
    </w:p>
    <w:p w14:paraId="3081EE09" w14:textId="655A8EB4" w:rsidR="00AF3D0B" w:rsidRDefault="00AF3D0B" w:rsidP="00AF3D0B">
      <w:pPr>
        <w:pStyle w:val="Contenido"/>
      </w:pPr>
      <w:r>
        <w:t xml:space="preserve">Siempre cierra </w:t>
      </w:r>
      <w:r>
        <w:t>sesión</w:t>
      </w:r>
      <w:r>
        <w:t xml:space="preserve"> al finalizar tu trabajo, especialmente en equipos compartidos.</w:t>
      </w:r>
    </w:p>
    <w:p w14:paraId="1BC2742C" w14:textId="188C48DE" w:rsidR="00AF3D0B" w:rsidRDefault="00AF3D0B" w:rsidP="00AF3D0B">
      <w:pPr>
        <w:pStyle w:val="Contenido"/>
      </w:pPr>
      <w:r>
        <w:t>Pasos:</w:t>
      </w:r>
    </w:p>
    <w:p w14:paraId="0DEF6E7D" w14:textId="6886455D" w:rsidR="00AF3D0B" w:rsidRDefault="00AF3D0B" w:rsidP="00AF3D0B">
      <w:pPr>
        <w:pStyle w:val="Contenido"/>
        <w:numPr>
          <w:ilvl w:val="0"/>
          <w:numId w:val="39"/>
        </w:numPr>
      </w:pPr>
      <w:r>
        <w:t xml:space="preserve">Busca la </w:t>
      </w:r>
      <w:r>
        <w:t>opción</w:t>
      </w:r>
      <w:r>
        <w:t xml:space="preserve"> "Cerrar </w:t>
      </w:r>
      <w:r>
        <w:t>sesión</w:t>
      </w:r>
      <w:r>
        <w:t>".</w:t>
      </w:r>
    </w:p>
    <w:p w14:paraId="356E7539" w14:textId="3B3D7048" w:rsidR="00AF3D0B" w:rsidRDefault="00AF3D0B" w:rsidP="00AF3D0B">
      <w:pPr>
        <w:pStyle w:val="Contenido"/>
        <w:numPr>
          <w:ilvl w:val="0"/>
          <w:numId w:val="39"/>
        </w:numPr>
      </w:pPr>
      <w:r>
        <w:t>Haz clic y confirma salida.</w:t>
      </w:r>
    </w:p>
    <w:p w14:paraId="7D1A6DD5" w14:textId="3F093DD1" w:rsidR="00AF3D0B" w:rsidRDefault="00AF3D0B" w:rsidP="00AF3D0B">
      <w:pPr>
        <w:pStyle w:val="Contenido"/>
        <w:numPr>
          <w:ilvl w:val="0"/>
          <w:numId w:val="39"/>
        </w:numPr>
      </w:pPr>
      <w:r>
        <w:t xml:space="preserve">Espera volver a la pantalla de </w:t>
      </w:r>
      <w:proofErr w:type="spellStart"/>
      <w:r>
        <w:t>login</w:t>
      </w:r>
      <w:proofErr w:type="spellEnd"/>
      <w:r>
        <w:t>.</w:t>
      </w:r>
    </w:p>
    <w:p w14:paraId="1D2F657C" w14:textId="77777777" w:rsidR="00AF3D0B" w:rsidRDefault="00AF3D0B" w:rsidP="00AF3D0B">
      <w:pPr>
        <w:pStyle w:val="Contenido"/>
      </w:pPr>
    </w:p>
    <w:p w14:paraId="6FB20743" w14:textId="642A604A" w:rsidR="00F05F93" w:rsidRDefault="00F05F93" w:rsidP="00AF3D0B">
      <w:pPr>
        <w:pStyle w:val="Contenido"/>
      </w:pPr>
      <w:r w:rsidRPr="00AF3D0B">
        <w:drawing>
          <wp:inline distT="0" distB="0" distL="0" distR="0" wp14:anchorId="48BCF3DD" wp14:editId="57879F65">
            <wp:extent cx="5400040" cy="535940"/>
            <wp:effectExtent l="0" t="0" r="0" b="0"/>
            <wp:docPr id="1008350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503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3085" w14:textId="77777777" w:rsidR="00F05F93" w:rsidRDefault="00F05F93" w:rsidP="00AF3D0B">
      <w:pPr>
        <w:pStyle w:val="Contenido"/>
      </w:pPr>
    </w:p>
    <w:p w14:paraId="2109F287" w14:textId="77777777" w:rsidR="00F05F93" w:rsidRDefault="00F05F93" w:rsidP="00AF3D0B">
      <w:pPr>
        <w:pStyle w:val="Contenido"/>
      </w:pPr>
    </w:p>
    <w:p w14:paraId="31BE82A7" w14:textId="77777777" w:rsidR="00F05F93" w:rsidRDefault="00F05F93" w:rsidP="00AF3D0B">
      <w:pPr>
        <w:pStyle w:val="Contenido"/>
      </w:pPr>
    </w:p>
    <w:p w14:paraId="45750FA7" w14:textId="77777777" w:rsidR="00F05F93" w:rsidRDefault="00F05F93" w:rsidP="00AF3D0B">
      <w:pPr>
        <w:pStyle w:val="Contenido"/>
      </w:pPr>
    </w:p>
    <w:p w14:paraId="3FED1391" w14:textId="77777777" w:rsidR="00F05F93" w:rsidRDefault="00F05F93" w:rsidP="00AF3D0B">
      <w:pPr>
        <w:pStyle w:val="Contenido"/>
      </w:pPr>
    </w:p>
    <w:p w14:paraId="7E96BFD4" w14:textId="77777777" w:rsidR="00F05F93" w:rsidRDefault="00F05F93" w:rsidP="00AF3D0B">
      <w:pPr>
        <w:pStyle w:val="Contenido"/>
      </w:pPr>
    </w:p>
    <w:p w14:paraId="4E24130A" w14:textId="77777777" w:rsidR="00F05F93" w:rsidRDefault="00F05F93" w:rsidP="00AF3D0B">
      <w:pPr>
        <w:pStyle w:val="Contenido"/>
      </w:pPr>
    </w:p>
    <w:p w14:paraId="3D324D9C" w14:textId="77777777" w:rsidR="00F05F93" w:rsidRDefault="00F05F93" w:rsidP="00AF3D0B">
      <w:pPr>
        <w:pStyle w:val="Contenido"/>
      </w:pPr>
    </w:p>
    <w:p w14:paraId="76D32193" w14:textId="77777777" w:rsidR="00F05F93" w:rsidRDefault="00F05F93" w:rsidP="00AF3D0B">
      <w:pPr>
        <w:pStyle w:val="Contenido"/>
      </w:pPr>
    </w:p>
    <w:p w14:paraId="71FE5797" w14:textId="77777777" w:rsidR="00F05F93" w:rsidRDefault="00F05F93" w:rsidP="00AF3D0B">
      <w:pPr>
        <w:pStyle w:val="Contenido"/>
      </w:pPr>
    </w:p>
    <w:p w14:paraId="6F38CF9D" w14:textId="77777777" w:rsidR="00F05F93" w:rsidRDefault="00F05F93" w:rsidP="00AF3D0B">
      <w:pPr>
        <w:pStyle w:val="Contenido"/>
      </w:pPr>
    </w:p>
    <w:p w14:paraId="1515530D" w14:textId="77777777" w:rsidR="00F05F93" w:rsidRDefault="00F05F93" w:rsidP="00AF3D0B">
      <w:pPr>
        <w:pStyle w:val="Contenido"/>
      </w:pPr>
    </w:p>
    <w:p w14:paraId="2D3EE251" w14:textId="77777777" w:rsidR="00F05F93" w:rsidRDefault="00F05F93" w:rsidP="00AF3D0B">
      <w:pPr>
        <w:pStyle w:val="Contenido"/>
      </w:pPr>
    </w:p>
    <w:p w14:paraId="35319262" w14:textId="77777777" w:rsidR="00F05F93" w:rsidRDefault="00F05F93" w:rsidP="00AF3D0B">
      <w:pPr>
        <w:pStyle w:val="Contenido"/>
      </w:pPr>
    </w:p>
    <w:p w14:paraId="0FDE4081" w14:textId="6FDC6A26" w:rsidR="008C1AEE" w:rsidRDefault="008C1AEE" w:rsidP="00AF3D0B">
      <w:pPr>
        <w:pStyle w:val="Contenido"/>
        <w:jc w:val="center"/>
        <w:rPr>
          <w:noProof/>
          <w:color w:val="auto"/>
          <w:szCs w:val="24"/>
        </w:rPr>
      </w:pPr>
    </w:p>
    <w:p w14:paraId="0464A3FC" w14:textId="77777777" w:rsidR="008C1AEE" w:rsidRDefault="008C1AEE" w:rsidP="003C10D4">
      <w:pPr>
        <w:pStyle w:val="Contenido"/>
        <w:rPr>
          <w:noProof/>
          <w:color w:val="auto"/>
          <w:szCs w:val="24"/>
        </w:rPr>
      </w:pPr>
    </w:p>
    <w:p w14:paraId="565C6E5E" w14:textId="77777777" w:rsidR="008C1AEE" w:rsidRDefault="008C1AEE" w:rsidP="003C10D4">
      <w:pPr>
        <w:pStyle w:val="Contenido"/>
        <w:rPr>
          <w:noProof/>
          <w:color w:val="auto"/>
          <w:szCs w:val="24"/>
        </w:rPr>
      </w:pPr>
    </w:p>
    <w:p w14:paraId="13A510E9" w14:textId="45C4621B" w:rsidR="008C1AEE" w:rsidRDefault="008C1AEE" w:rsidP="003C10D4">
      <w:pPr>
        <w:pStyle w:val="Contenido"/>
        <w:rPr>
          <w:noProof/>
          <w:color w:val="auto"/>
          <w:szCs w:val="24"/>
        </w:rPr>
      </w:pPr>
      <w:r>
        <w:rPr>
          <w:noProof/>
          <w:color w:val="auto"/>
          <w:szCs w:val="24"/>
        </w:rPr>
        <w:lastRenderedPageBreak/>
        <w:drawing>
          <wp:anchor distT="0" distB="0" distL="114300" distR="114300" simplePos="0" relativeHeight="251714560" behindDoc="0" locked="0" layoutInCell="1" allowOverlap="1" wp14:anchorId="723E97F0" wp14:editId="02BD584D">
            <wp:simplePos x="0" y="0"/>
            <wp:positionH relativeFrom="page">
              <wp:align>left</wp:align>
            </wp:positionH>
            <wp:positionV relativeFrom="paragraph">
              <wp:posOffset>-888505</wp:posOffset>
            </wp:positionV>
            <wp:extent cx="7528956" cy="10650675"/>
            <wp:effectExtent l="0" t="0" r="0" b="0"/>
            <wp:wrapNone/>
            <wp:docPr id="1941773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73867" name="Imagen 194177386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496" cy="10675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3B6CEF" w14:textId="45360E03" w:rsidR="008C1AEE" w:rsidRDefault="008C1AEE" w:rsidP="003C10D4">
      <w:pPr>
        <w:pStyle w:val="Contenido"/>
        <w:rPr>
          <w:noProof/>
          <w:color w:val="auto"/>
          <w:szCs w:val="24"/>
        </w:rPr>
      </w:pPr>
    </w:p>
    <w:p w14:paraId="4C629A35" w14:textId="77777777" w:rsidR="008C1AEE" w:rsidRDefault="008C1AEE" w:rsidP="003C10D4">
      <w:pPr>
        <w:pStyle w:val="Contenido"/>
        <w:rPr>
          <w:noProof/>
          <w:color w:val="auto"/>
          <w:szCs w:val="24"/>
        </w:rPr>
      </w:pPr>
    </w:p>
    <w:p w14:paraId="30C0ABB5" w14:textId="77777777" w:rsidR="008C1AEE" w:rsidRDefault="008C1AEE" w:rsidP="003C10D4">
      <w:pPr>
        <w:pStyle w:val="Contenido"/>
        <w:rPr>
          <w:noProof/>
          <w:color w:val="auto"/>
          <w:szCs w:val="24"/>
        </w:rPr>
      </w:pPr>
    </w:p>
    <w:p w14:paraId="7D7886B0" w14:textId="77777777" w:rsidR="008C1AEE" w:rsidRDefault="008C1AEE" w:rsidP="003C10D4">
      <w:pPr>
        <w:pStyle w:val="Contenido"/>
        <w:rPr>
          <w:noProof/>
          <w:color w:val="auto"/>
          <w:szCs w:val="24"/>
        </w:rPr>
      </w:pPr>
    </w:p>
    <w:p w14:paraId="4752224B" w14:textId="77777777" w:rsidR="008C1AEE" w:rsidRDefault="008C1AEE" w:rsidP="003C10D4">
      <w:pPr>
        <w:pStyle w:val="Contenido"/>
        <w:rPr>
          <w:noProof/>
          <w:color w:val="auto"/>
          <w:szCs w:val="24"/>
        </w:rPr>
      </w:pPr>
    </w:p>
    <w:p w14:paraId="06D40A8A" w14:textId="77777777" w:rsidR="008C1AEE" w:rsidRDefault="008C1AEE" w:rsidP="003C10D4">
      <w:pPr>
        <w:pStyle w:val="Contenido"/>
        <w:rPr>
          <w:noProof/>
          <w:color w:val="auto"/>
          <w:szCs w:val="24"/>
        </w:rPr>
      </w:pPr>
    </w:p>
    <w:sectPr w:rsidR="008C1AEE" w:rsidSect="0020240A">
      <w:pgSz w:w="11906" w:h="16838" w:code="9"/>
      <w:pgMar w:top="1417" w:right="1701" w:bottom="1417" w:left="1701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096AB" w14:textId="77777777" w:rsidR="000D1C83" w:rsidRDefault="000D1C83">
      <w:r>
        <w:separator/>
      </w:r>
    </w:p>
    <w:p w14:paraId="04D0DC51" w14:textId="77777777" w:rsidR="000D1C83" w:rsidRDefault="000D1C83"/>
  </w:endnote>
  <w:endnote w:type="continuationSeparator" w:id="0">
    <w:p w14:paraId="4003395E" w14:textId="77777777" w:rsidR="000D1C83" w:rsidRDefault="000D1C83">
      <w:r>
        <w:continuationSeparator/>
      </w:r>
    </w:p>
    <w:p w14:paraId="56BCA895" w14:textId="77777777" w:rsidR="000D1C83" w:rsidRDefault="000D1C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venir LT Std 45 Book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Next LT Pro Bold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1194266"/>
      <w:docPartObj>
        <w:docPartGallery w:val="Page Numbers (Bottom of Page)"/>
        <w:docPartUnique/>
      </w:docPartObj>
    </w:sdtPr>
    <w:sdtContent>
      <w:p w14:paraId="6673D3F6" w14:textId="77B029B3" w:rsidR="002A4F5C" w:rsidRDefault="002A4F5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606D41" w14:textId="77777777" w:rsidR="00DF027C" w:rsidRDefault="00DF027C">
    <w:pPr>
      <w:pStyle w:val="Piedepgina"/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auto"/>
        <w:sz w:val="22"/>
        <w:szCs w:val="18"/>
      </w:rPr>
      <w:id w:val="728953473"/>
      <w:docPartObj>
        <w:docPartGallery w:val="Page Numbers (Bottom of Page)"/>
        <w:docPartUnique/>
      </w:docPartObj>
    </w:sdtPr>
    <w:sdtContent>
      <w:sdt>
        <w:sdtPr>
          <w:rPr>
            <w:color w:val="auto"/>
            <w:sz w:val="22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3859A77" w14:textId="77777777" w:rsidR="00FC69F9" w:rsidRDefault="00065385" w:rsidP="00FC69F9">
            <w:pPr>
              <w:pStyle w:val="Piedepgina"/>
              <w:ind w:left="-1134"/>
              <w:jc w:val="right"/>
              <w:rPr>
                <w:b w:val="0"/>
                <w:bCs/>
                <w:color w:val="auto"/>
                <w:sz w:val="20"/>
                <w:szCs w:val="20"/>
              </w:rPr>
            </w:pPr>
            <w:r w:rsidRPr="00B10EF7">
              <w:rPr>
                <w:color w:val="auto"/>
                <w:sz w:val="22"/>
                <w:szCs w:val="18"/>
              </w:rPr>
              <w:t xml:space="preserve">Página </w: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begin"/>
            </w:r>
            <w:r w:rsidRPr="00B10EF7">
              <w:rPr>
                <w:bCs/>
                <w:color w:val="auto"/>
                <w:sz w:val="22"/>
                <w:szCs w:val="18"/>
              </w:rPr>
              <w:instrText>PAGE</w:instrTex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separate"/>
            </w:r>
            <w:r w:rsidRPr="00B10EF7">
              <w:rPr>
                <w:bCs/>
                <w:color w:val="auto"/>
                <w:sz w:val="22"/>
                <w:szCs w:val="18"/>
              </w:rPr>
              <w:t>2</w: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end"/>
            </w:r>
            <w:r w:rsidRPr="00B10EF7">
              <w:rPr>
                <w:color w:val="auto"/>
                <w:sz w:val="22"/>
                <w:szCs w:val="18"/>
              </w:rPr>
              <w:t xml:space="preserve"> de </w: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begin"/>
            </w:r>
            <w:r w:rsidRPr="00B10EF7">
              <w:rPr>
                <w:bCs/>
                <w:color w:val="auto"/>
                <w:sz w:val="22"/>
                <w:szCs w:val="18"/>
              </w:rPr>
              <w:instrText>NUMPAGES</w:instrTex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separate"/>
            </w:r>
            <w:r w:rsidRPr="00B10EF7">
              <w:rPr>
                <w:bCs/>
                <w:color w:val="auto"/>
                <w:sz w:val="22"/>
                <w:szCs w:val="18"/>
              </w:rPr>
              <w:t>2</w: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end"/>
            </w:r>
          </w:p>
          <w:p w14:paraId="4915FA6D" w14:textId="348E6FFC" w:rsidR="00FC69F9" w:rsidRDefault="00FC69F9" w:rsidP="00FC69F9">
            <w:pPr>
              <w:pStyle w:val="Piedepgina"/>
              <w:ind w:left="-1134"/>
              <w:rPr>
                <w:color w:val="auto"/>
                <w:sz w:val="22"/>
                <w:szCs w:val="18"/>
              </w:rPr>
            </w:pPr>
            <w:r w:rsidRPr="008E7695">
              <w:rPr>
                <w:b w:val="0"/>
                <w:bCs/>
                <w:color w:val="auto"/>
                <w:sz w:val="12"/>
                <w:szCs w:val="8"/>
              </w:rPr>
              <w:t>Rev.ISTS-GC-01: 17</w:t>
            </w:r>
            <w:r w:rsidR="008E7695" w:rsidRPr="008E7695">
              <w:rPr>
                <w:b w:val="0"/>
                <w:bCs/>
                <w:color w:val="auto"/>
                <w:sz w:val="12"/>
                <w:szCs w:val="8"/>
              </w:rPr>
              <w:t xml:space="preserve"> </w:t>
            </w:r>
            <w:r w:rsidRPr="008E7695">
              <w:rPr>
                <w:b w:val="0"/>
                <w:bCs/>
                <w:color w:val="auto"/>
                <w:sz w:val="12"/>
                <w:szCs w:val="8"/>
              </w:rPr>
              <w:t>abr 2025</w:t>
            </w:r>
          </w:p>
          <w:p w14:paraId="3348226C" w14:textId="4EE3C83D" w:rsidR="00065385" w:rsidRPr="00B10EF7" w:rsidRDefault="00000000" w:rsidP="00FC69F9">
            <w:pPr>
              <w:pStyle w:val="Piedepgina"/>
              <w:ind w:left="-1134"/>
              <w:rPr>
                <w:color w:val="auto"/>
                <w:sz w:val="22"/>
                <w:szCs w:val="18"/>
              </w:rPr>
            </w:pPr>
          </w:p>
        </w:sdtContent>
      </w:sdt>
    </w:sdtContent>
  </w:sdt>
  <w:p w14:paraId="346E737D" w14:textId="77777777" w:rsidR="00FE5B30" w:rsidRPr="00B10EF7" w:rsidRDefault="00FE5B30">
    <w:pPr>
      <w:pStyle w:val="Piedepgina"/>
      <w:rPr>
        <w:color w:val="auto"/>
        <w:sz w:val="22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B38D6" w14:textId="77777777" w:rsidR="000D1C83" w:rsidRDefault="000D1C83">
      <w:r>
        <w:separator/>
      </w:r>
    </w:p>
    <w:p w14:paraId="0B20314D" w14:textId="77777777" w:rsidR="000D1C83" w:rsidRDefault="000D1C83"/>
  </w:footnote>
  <w:footnote w:type="continuationSeparator" w:id="0">
    <w:p w14:paraId="1E1CB08B" w14:textId="77777777" w:rsidR="000D1C83" w:rsidRDefault="000D1C83">
      <w:r>
        <w:continuationSeparator/>
      </w:r>
    </w:p>
    <w:p w14:paraId="4DAD841C" w14:textId="77777777" w:rsidR="000D1C83" w:rsidRDefault="000D1C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C936D" w14:textId="2CF43671" w:rsidR="00FD57E6" w:rsidRDefault="00FD57E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FD957D5" wp14:editId="300C0872">
          <wp:simplePos x="0" y="0"/>
          <wp:positionH relativeFrom="margin">
            <wp:posOffset>4289425</wp:posOffset>
          </wp:positionH>
          <wp:positionV relativeFrom="paragraph">
            <wp:posOffset>327660</wp:posOffset>
          </wp:positionV>
          <wp:extent cx="1461933" cy="495300"/>
          <wp:effectExtent l="0" t="0" r="5080" b="0"/>
          <wp:wrapNone/>
          <wp:docPr id="18381383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8138330" name="Imagen 18381383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1933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6E0"/>
    <w:multiLevelType w:val="hybridMultilevel"/>
    <w:tmpl w:val="83365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31F5A"/>
    <w:multiLevelType w:val="hybridMultilevel"/>
    <w:tmpl w:val="CA8E3ED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41A9B"/>
    <w:multiLevelType w:val="hybridMultilevel"/>
    <w:tmpl w:val="23062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63B15"/>
    <w:multiLevelType w:val="multilevel"/>
    <w:tmpl w:val="CE92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E7AFE"/>
    <w:multiLevelType w:val="hybridMultilevel"/>
    <w:tmpl w:val="79B6D5A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42C88"/>
    <w:multiLevelType w:val="multilevel"/>
    <w:tmpl w:val="5810D1F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B8F72C9"/>
    <w:multiLevelType w:val="hybridMultilevel"/>
    <w:tmpl w:val="A4E8C8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900422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D3236FC"/>
    <w:multiLevelType w:val="hybridMultilevel"/>
    <w:tmpl w:val="611CF48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BE419B"/>
    <w:multiLevelType w:val="multilevel"/>
    <w:tmpl w:val="3E7A2A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65D7C4E"/>
    <w:multiLevelType w:val="hybridMultilevel"/>
    <w:tmpl w:val="701E9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60F42"/>
    <w:multiLevelType w:val="hybridMultilevel"/>
    <w:tmpl w:val="2A2E6DF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E33482"/>
    <w:multiLevelType w:val="multilevel"/>
    <w:tmpl w:val="2B5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22399"/>
    <w:multiLevelType w:val="multilevel"/>
    <w:tmpl w:val="6AFA5CC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FEF1F0F"/>
    <w:multiLevelType w:val="hybridMultilevel"/>
    <w:tmpl w:val="7798608A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5E1667"/>
    <w:multiLevelType w:val="hybridMultilevel"/>
    <w:tmpl w:val="FD148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D26C2D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3A643DA7"/>
    <w:multiLevelType w:val="multilevel"/>
    <w:tmpl w:val="3E7A2A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2D404CF"/>
    <w:multiLevelType w:val="hybridMultilevel"/>
    <w:tmpl w:val="38BE5FD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A160A"/>
    <w:multiLevelType w:val="hybridMultilevel"/>
    <w:tmpl w:val="AC4C4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0D3635"/>
    <w:multiLevelType w:val="hybridMultilevel"/>
    <w:tmpl w:val="99526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6A7190"/>
    <w:multiLevelType w:val="hybridMultilevel"/>
    <w:tmpl w:val="EF9A6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36C98"/>
    <w:multiLevelType w:val="hybridMultilevel"/>
    <w:tmpl w:val="87126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FA601B"/>
    <w:multiLevelType w:val="multilevel"/>
    <w:tmpl w:val="BDE45AC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F733BFF"/>
    <w:multiLevelType w:val="hybridMultilevel"/>
    <w:tmpl w:val="F0FC9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250A9C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56635A86"/>
    <w:multiLevelType w:val="hybridMultilevel"/>
    <w:tmpl w:val="A810E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5F21A0"/>
    <w:multiLevelType w:val="hybridMultilevel"/>
    <w:tmpl w:val="818EA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BA27FA"/>
    <w:multiLevelType w:val="hybridMultilevel"/>
    <w:tmpl w:val="A26EFF3A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E6012"/>
    <w:multiLevelType w:val="hybridMultilevel"/>
    <w:tmpl w:val="BBEE3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AA27DC"/>
    <w:multiLevelType w:val="multilevel"/>
    <w:tmpl w:val="0F963C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5CF024EF"/>
    <w:multiLevelType w:val="hybridMultilevel"/>
    <w:tmpl w:val="E43A0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C01C2A"/>
    <w:multiLevelType w:val="multilevel"/>
    <w:tmpl w:val="81DC3B44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1ED1CD4"/>
    <w:multiLevelType w:val="multilevel"/>
    <w:tmpl w:val="5810D1F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27A1DB3"/>
    <w:multiLevelType w:val="hybridMultilevel"/>
    <w:tmpl w:val="0B8E8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B57415"/>
    <w:multiLevelType w:val="hybridMultilevel"/>
    <w:tmpl w:val="117ADD8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0448F1"/>
    <w:multiLevelType w:val="hybridMultilevel"/>
    <w:tmpl w:val="F1BA2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2263B6"/>
    <w:multiLevelType w:val="hybridMultilevel"/>
    <w:tmpl w:val="33F6A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824C67"/>
    <w:multiLevelType w:val="hybridMultilevel"/>
    <w:tmpl w:val="EEACB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CE129C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0" w15:restartNumberingAfterBreak="0">
    <w:nsid w:val="6F1B2D6E"/>
    <w:multiLevelType w:val="multilevel"/>
    <w:tmpl w:val="3E7A2A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6F4913C7"/>
    <w:multiLevelType w:val="multilevel"/>
    <w:tmpl w:val="81DC3B44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1964631"/>
    <w:multiLevelType w:val="hybridMultilevel"/>
    <w:tmpl w:val="EE1C4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9D1F1E"/>
    <w:multiLevelType w:val="hybridMultilevel"/>
    <w:tmpl w:val="43E4D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2636F7"/>
    <w:multiLevelType w:val="hybridMultilevel"/>
    <w:tmpl w:val="CF6AC2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96044E"/>
    <w:multiLevelType w:val="hybridMultilevel"/>
    <w:tmpl w:val="CBEA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6D0A58"/>
    <w:multiLevelType w:val="hybridMultilevel"/>
    <w:tmpl w:val="E10E8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99364E"/>
    <w:multiLevelType w:val="hybridMultilevel"/>
    <w:tmpl w:val="44DAEDFE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7D43C2"/>
    <w:multiLevelType w:val="hybridMultilevel"/>
    <w:tmpl w:val="4E4E92B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028171">
    <w:abstractNumId w:val="12"/>
  </w:num>
  <w:num w:numId="2" w16cid:durableId="2004509146">
    <w:abstractNumId w:val="3"/>
  </w:num>
  <w:num w:numId="3" w16cid:durableId="1437365705">
    <w:abstractNumId w:val="44"/>
  </w:num>
  <w:num w:numId="4" w16cid:durableId="960500513">
    <w:abstractNumId w:val="47"/>
  </w:num>
  <w:num w:numId="5" w16cid:durableId="474182950">
    <w:abstractNumId w:val="30"/>
  </w:num>
  <w:num w:numId="6" w16cid:durableId="324943059">
    <w:abstractNumId w:val="4"/>
  </w:num>
  <w:num w:numId="7" w16cid:durableId="1074280307">
    <w:abstractNumId w:val="1"/>
  </w:num>
  <w:num w:numId="8" w16cid:durableId="1124035010">
    <w:abstractNumId w:val="48"/>
  </w:num>
  <w:num w:numId="9" w16cid:durableId="1940983121">
    <w:abstractNumId w:val="18"/>
  </w:num>
  <w:num w:numId="10" w16cid:durableId="104275329">
    <w:abstractNumId w:val="16"/>
  </w:num>
  <w:num w:numId="11" w16cid:durableId="1388259865">
    <w:abstractNumId w:val="25"/>
  </w:num>
  <w:num w:numId="12" w16cid:durableId="281348693">
    <w:abstractNumId w:val="7"/>
  </w:num>
  <w:num w:numId="13" w16cid:durableId="1047412960">
    <w:abstractNumId w:val="39"/>
  </w:num>
  <w:num w:numId="14" w16cid:durableId="107744319">
    <w:abstractNumId w:val="8"/>
  </w:num>
  <w:num w:numId="15" w16cid:durableId="2102068805">
    <w:abstractNumId w:val="28"/>
  </w:num>
  <w:num w:numId="16" w16cid:durableId="1140609050">
    <w:abstractNumId w:val="9"/>
  </w:num>
  <w:num w:numId="17" w16cid:durableId="420806694">
    <w:abstractNumId w:val="23"/>
  </w:num>
  <w:num w:numId="18" w16cid:durableId="904678759">
    <w:abstractNumId w:val="14"/>
  </w:num>
  <w:num w:numId="19" w16cid:durableId="1042435257">
    <w:abstractNumId w:val="40"/>
  </w:num>
  <w:num w:numId="20" w16cid:durableId="1664625344">
    <w:abstractNumId w:val="11"/>
  </w:num>
  <w:num w:numId="21" w16cid:durableId="945386929">
    <w:abstractNumId w:val="35"/>
  </w:num>
  <w:num w:numId="22" w16cid:durableId="2038457397">
    <w:abstractNumId w:val="17"/>
  </w:num>
  <w:num w:numId="23" w16cid:durableId="1090468121">
    <w:abstractNumId w:val="13"/>
  </w:num>
  <w:num w:numId="24" w16cid:durableId="267738122">
    <w:abstractNumId w:val="21"/>
  </w:num>
  <w:num w:numId="25" w16cid:durableId="1112630513">
    <w:abstractNumId w:val="20"/>
  </w:num>
  <w:num w:numId="26" w16cid:durableId="1648316746">
    <w:abstractNumId w:val="29"/>
  </w:num>
  <w:num w:numId="27" w16cid:durableId="400718759">
    <w:abstractNumId w:val="45"/>
  </w:num>
  <w:num w:numId="28" w16cid:durableId="434639027">
    <w:abstractNumId w:val="19"/>
  </w:num>
  <w:num w:numId="29" w16cid:durableId="744691633">
    <w:abstractNumId w:val="0"/>
  </w:num>
  <w:num w:numId="30" w16cid:durableId="242182670">
    <w:abstractNumId w:val="46"/>
  </w:num>
  <w:num w:numId="31" w16cid:durableId="1368020047">
    <w:abstractNumId w:val="10"/>
  </w:num>
  <w:num w:numId="32" w16cid:durableId="803809165">
    <w:abstractNumId w:val="15"/>
  </w:num>
  <w:num w:numId="33" w16cid:durableId="2138596838">
    <w:abstractNumId w:val="31"/>
  </w:num>
  <w:num w:numId="34" w16cid:durableId="1822887431">
    <w:abstractNumId w:val="22"/>
  </w:num>
  <w:num w:numId="35" w16cid:durableId="1210921038">
    <w:abstractNumId w:val="27"/>
  </w:num>
  <w:num w:numId="36" w16cid:durableId="1110516203">
    <w:abstractNumId w:val="42"/>
  </w:num>
  <w:num w:numId="37" w16cid:durableId="1063018709">
    <w:abstractNumId w:val="2"/>
  </w:num>
  <w:num w:numId="38" w16cid:durableId="1958833098">
    <w:abstractNumId w:val="37"/>
  </w:num>
  <w:num w:numId="39" w16cid:durableId="1071807196">
    <w:abstractNumId w:val="43"/>
  </w:num>
  <w:num w:numId="40" w16cid:durableId="701902656">
    <w:abstractNumId w:val="38"/>
  </w:num>
  <w:num w:numId="41" w16cid:durableId="972563975">
    <w:abstractNumId w:val="6"/>
  </w:num>
  <w:num w:numId="42" w16cid:durableId="1130513821">
    <w:abstractNumId w:val="34"/>
  </w:num>
  <w:num w:numId="43" w16cid:durableId="466901610">
    <w:abstractNumId w:val="24"/>
  </w:num>
  <w:num w:numId="44" w16cid:durableId="134301005">
    <w:abstractNumId w:val="26"/>
  </w:num>
  <w:num w:numId="45" w16cid:durableId="1201093287">
    <w:abstractNumId w:val="36"/>
  </w:num>
  <w:num w:numId="46" w16cid:durableId="224294237">
    <w:abstractNumId w:val="32"/>
  </w:num>
  <w:num w:numId="47" w16cid:durableId="1672948284">
    <w:abstractNumId w:val="41"/>
  </w:num>
  <w:num w:numId="48" w16cid:durableId="1046637470">
    <w:abstractNumId w:val="33"/>
  </w:num>
  <w:num w:numId="49" w16cid:durableId="17582067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791"/>
    <w:rsid w:val="00004167"/>
    <w:rsid w:val="00004B33"/>
    <w:rsid w:val="00007AEB"/>
    <w:rsid w:val="000105DC"/>
    <w:rsid w:val="00011956"/>
    <w:rsid w:val="0001667F"/>
    <w:rsid w:val="0002482E"/>
    <w:rsid w:val="0003079A"/>
    <w:rsid w:val="00050324"/>
    <w:rsid w:val="00050D88"/>
    <w:rsid w:val="00065385"/>
    <w:rsid w:val="00065CFF"/>
    <w:rsid w:val="000747A0"/>
    <w:rsid w:val="000771C7"/>
    <w:rsid w:val="000A0150"/>
    <w:rsid w:val="000C5323"/>
    <w:rsid w:val="000C716E"/>
    <w:rsid w:val="000D1C83"/>
    <w:rsid w:val="000E1CAE"/>
    <w:rsid w:val="000E63C9"/>
    <w:rsid w:val="00102F5B"/>
    <w:rsid w:val="00102F6B"/>
    <w:rsid w:val="00126F53"/>
    <w:rsid w:val="00130E9D"/>
    <w:rsid w:val="001476BE"/>
    <w:rsid w:val="00150A6D"/>
    <w:rsid w:val="00156D43"/>
    <w:rsid w:val="00160D87"/>
    <w:rsid w:val="001647ED"/>
    <w:rsid w:val="00171C08"/>
    <w:rsid w:val="001722AC"/>
    <w:rsid w:val="00175AB7"/>
    <w:rsid w:val="0017788A"/>
    <w:rsid w:val="0018247D"/>
    <w:rsid w:val="00185B35"/>
    <w:rsid w:val="00187A3B"/>
    <w:rsid w:val="00196E24"/>
    <w:rsid w:val="001B17EA"/>
    <w:rsid w:val="001D6D5A"/>
    <w:rsid w:val="001E1388"/>
    <w:rsid w:val="001F08EC"/>
    <w:rsid w:val="001F2BC8"/>
    <w:rsid w:val="001F5F6B"/>
    <w:rsid w:val="0020240A"/>
    <w:rsid w:val="00206517"/>
    <w:rsid w:val="002070E0"/>
    <w:rsid w:val="00243EBC"/>
    <w:rsid w:val="00246A35"/>
    <w:rsid w:val="0026618A"/>
    <w:rsid w:val="00284094"/>
    <w:rsid w:val="00284348"/>
    <w:rsid w:val="002A4F5C"/>
    <w:rsid w:val="002D4B25"/>
    <w:rsid w:val="002E67CD"/>
    <w:rsid w:val="002E72D7"/>
    <w:rsid w:val="002E751B"/>
    <w:rsid w:val="002E7657"/>
    <w:rsid w:val="002F02B7"/>
    <w:rsid w:val="002F4FCF"/>
    <w:rsid w:val="002F51F5"/>
    <w:rsid w:val="00312137"/>
    <w:rsid w:val="00312D00"/>
    <w:rsid w:val="003227FD"/>
    <w:rsid w:val="00330359"/>
    <w:rsid w:val="00335783"/>
    <w:rsid w:val="0033762F"/>
    <w:rsid w:val="00360494"/>
    <w:rsid w:val="00366C7E"/>
    <w:rsid w:val="003719C5"/>
    <w:rsid w:val="00384EA3"/>
    <w:rsid w:val="003A39A1"/>
    <w:rsid w:val="003C10D4"/>
    <w:rsid w:val="003C2191"/>
    <w:rsid w:val="003D2A4C"/>
    <w:rsid w:val="003D362C"/>
    <w:rsid w:val="003D3863"/>
    <w:rsid w:val="003E37F4"/>
    <w:rsid w:val="003F6CF8"/>
    <w:rsid w:val="00400407"/>
    <w:rsid w:val="004110DE"/>
    <w:rsid w:val="004169EA"/>
    <w:rsid w:val="004260F8"/>
    <w:rsid w:val="0044085A"/>
    <w:rsid w:val="00442231"/>
    <w:rsid w:val="004B21A5"/>
    <w:rsid w:val="004B6776"/>
    <w:rsid w:val="004D4DE4"/>
    <w:rsid w:val="004E5FEE"/>
    <w:rsid w:val="004F6037"/>
    <w:rsid w:val="005037F0"/>
    <w:rsid w:val="00510B93"/>
    <w:rsid w:val="00514648"/>
    <w:rsid w:val="00516A86"/>
    <w:rsid w:val="005216F4"/>
    <w:rsid w:val="0052675F"/>
    <w:rsid w:val="005275F6"/>
    <w:rsid w:val="0053151D"/>
    <w:rsid w:val="00544880"/>
    <w:rsid w:val="00552132"/>
    <w:rsid w:val="00555225"/>
    <w:rsid w:val="005643B6"/>
    <w:rsid w:val="00572102"/>
    <w:rsid w:val="005A468F"/>
    <w:rsid w:val="005C2B70"/>
    <w:rsid w:val="005C33DD"/>
    <w:rsid w:val="005E3C80"/>
    <w:rsid w:val="005F1BB0"/>
    <w:rsid w:val="005F262F"/>
    <w:rsid w:val="005F7948"/>
    <w:rsid w:val="00607D92"/>
    <w:rsid w:val="00610E8D"/>
    <w:rsid w:val="00617BA6"/>
    <w:rsid w:val="0064024F"/>
    <w:rsid w:val="00647BD6"/>
    <w:rsid w:val="00656C4D"/>
    <w:rsid w:val="0066244F"/>
    <w:rsid w:val="00665E3C"/>
    <w:rsid w:val="00690B1C"/>
    <w:rsid w:val="006B040A"/>
    <w:rsid w:val="006D73B6"/>
    <w:rsid w:val="006D7B7E"/>
    <w:rsid w:val="006E5716"/>
    <w:rsid w:val="006F7E41"/>
    <w:rsid w:val="00717791"/>
    <w:rsid w:val="007302B3"/>
    <w:rsid w:val="00730733"/>
    <w:rsid w:val="007309A6"/>
    <w:rsid w:val="00730B0C"/>
    <w:rsid w:val="00730E3A"/>
    <w:rsid w:val="00736AAF"/>
    <w:rsid w:val="00742C43"/>
    <w:rsid w:val="007516C4"/>
    <w:rsid w:val="00763F48"/>
    <w:rsid w:val="00765B2A"/>
    <w:rsid w:val="00780A41"/>
    <w:rsid w:val="00783A34"/>
    <w:rsid w:val="00785658"/>
    <w:rsid w:val="007C5970"/>
    <w:rsid w:val="007C6B52"/>
    <w:rsid w:val="007D16C5"/>
    <w:rsid w:val="007D225F"/>
    <w:rsid w:val="008013A0"/>
    <w:rsid w:val="00810E15"/>
    <w:rsid w:val="00813480"/>
    <w:rsid w:val="008363C2"/>
    <w:rsid w:val="008430D9"/>
    <w:rsid w:val="00843F6C"/>
    <w:rsid w:val="0084556E"/>
    <w:rsid w:val="00854A63"/>
    <w:rsid w:val="00862FE4"/>
    <w:rsid w:val="0086389A"/>
    <w:rsid w:val="00871104"/>
    <w:rsid w:val="0087605E"/>
    <w:rsid w:val="008776F2"/>
    <w:rsid w:val="00891159"/>
    <w:rsid w:val="008935DC"/>
    <w:rsid w:val="008941AE"/>
    <w:rsid w:val="008B1FEE"/>
    <w:rsid w:val="008B5E8A"/>
    <w:rsid w:val="008C1AEE"/>
    <w:rsid w:val="008C6067"/>
    <w:rsid w:val="008C7B3A"/>
    <w:rsid w:val="008E7695"/>
    <w:rsid w:val="00903C32"/>
    <w:rsid w:val="00916B16"/>
    <w:rsid w:val="009173B9"/>
    <w:rsid w:val="0092675F"/>
    <w:rsid w:val="009303AF"/>
    <w:rsid w:val="0093149D"/>
    <w:rsid w:val="0093335D"/>
    <w:rsid w:val="0093613E"/>
    <w:rsid w:val="00943026"/>
    <w:rsid w:val="00943C7F"/>
    <w:rsid w:val="009503E2"/>
    <w:rsid w:val="00966784"/>
    <w:rsid w:val="00966B81"/>
    <w:rsid w:val="00977F79"/>
    <w:rsid w:val="0099337A"/>
    <w:rsid w:val="009962DC"/>
    <w:rsid w:val="009C7720"/>
    <w:rsid w:val="009E2812"/>
    <w:rsid w:val="009E7874"/>
    <w:rsid w:val="00A011E4"/>
    <w:rsid w:val="00A22DF1"/>
    <w:rsid w:val="00A23AFA"/>
    <w:rsid w:val="00A31B3E"/>
    <w:rsid w:val="00A532F3"/>
    <w:rsid w:val="00A813E7"/>
    <w:rsid w:val="00A8489E"/>
    <w:rsid w:val="00AA5CD5"/>
    <w:rsid w:val="00AB02A7"/>
    <w:rsid w:val="00AB3648"/>
    <w:rsid w:val="00AC1E73"/>
    <w:rsid w:val="00AC29F3"/>
    <w:rsid w:val="00AC7EAC"/>
    <w:rsid w:val="00AE1E55"/>
    <w:rsid w:val="00AE283E"/>
    <w:rsid w:val="00AE5EEE"/>
    <w:rsid w:val="00AE67D9"/>
    <w:rsid w:val="00AF175A"/>
    <w:rsid w:val="00AF3D0B"/>
    <w:rsid w:val="00B00574"/>
    <w:rsid w:val="00B10EF7"/>
    <w:rsid w:val="00B231E5"/>
    <w:rsid w:val="00B52F78"/>
    <w:rsid w:val="00B64B17"/>
    <w:rsid w:val="00B66672"/>
    <w:rsid w:val="00B9101B"/>
    <w:rsid w:val="00BA358D"/>
    <w:rsid w:val="00BA534A"/>
    <w:rsid w:val="00BB7640"/>
    <w:rsid w:val="00BB7AD6"/>
    <w:rsid w:val="00BC35E9"/>
    <w:rsid w:val="00BD6632"/>
    <w:rsid w:val="00BE7A6A"/>
    <w:rsid w:val="00C02B87"/>
    <w:rsid w:val="00C02F43"/>
    <w:rsid w:val="00C35AC0"/>
    <w:rsid w:val="00C4086D"/>
    <w:rsid w:val="00C47641"/>
    <w:rsid w:val="00C608D4"/>
    <w:rsid w:val="00C75FD1"/>
    <w:rsid w:val="00C81B04"/>
    <w:rsid w:val="00C8507D"/>
    <w:rsid w:val="00C97399"/>
    <w:rsid w:val="00CA1896"/>
    <w:rsid w:val="00CB35F6"/>
    <w:rsid w:val="00CB5B28"/>
    <w:rsid w:val="00CC2467"/>
    <w:rsid w:val="00CF39EB"/>
    <w:rsid w:val="00CF5371"/>
    <w:rsid w:val="00D007B7"/>
    <w:rsid w:val="00D0323A"/>
    <w:rsid w:val="00D0559F"/>
    <w:rsid w:val="00D064B5"/>
    <w:rsid w:val="00D06BE7"/>
    <w:rsid w:val="00D077E9"/>
    <w:rsid w:val="00D13FA9"/>
    <w:rsid w:val="00D248DA"/>
    <w:rsid w:val="00D26971"/>
    <w:rsid w:val="00D42CB7"/>
    <w:rsid w:val="00D45F74"/>
    <w:rsid w:val="00D5413D"/>
    <w:rsid w:val="00D570A9"/>
    <w:rsid w:val="00D70D02"/>
    <w:rsid w:val="00D770C7"/>
    <w:rsid w:val="00D81ECA"/>
    <w:rsid w:val="00D86945"/>
    <w:rsid w:val="00D90290"/>
    <w:rsid w:val="00D94FA1"/>
    <w:rsid w:val="00DA0F04"/>
    <w:rsid w:val="00DA2C54"/>
    <w:rsid w:val="00DC706A"/>
    <w:rsid w:val="00DD152F"/>
    <w:rsid w:val="00DE213F"/>
    <w:rsid w:val="00DE7A12"/>
    <w:rsid w:val="00DF027C"/>
    <w:rsid w:val="00DF479F"/>
    <w:rsid w:val="00E00A32"/>
    <w:rsid w:val="00E11430"/>
    <w:rsid w:val="00E15E3B"/>
    <w:rsid w:val="00E22ACD"/>
    <w:rsid w:val="00E620B0"/>
    <w:rsid w:val="00E648D7"/>
    <w:rsid w:val="00E81B40"/>
    <w:rsid w:val="00E927F8"/>
    <w:rsid w:val="00EF196B"/>
    <w:rsid w:val="00EF555B"/>
    <w:rsid w:val="00F027BB"/>
    <w:rsid w:val="00F05F93"/>
    <w:rsid w:val="00F0778F"/>
    <w:rsid w:val="00F11DCF"/>
    <w:rsid w:val="00F12B7F"/>
    <w:rsid w:val="00F162EA"/>
    <w:rsid w:val="00F31E9D"/>
    <w:rsid w:val="00F461DD"/>
    <w:rsid w:val="00F52D27"/>
    <w:rsid w:val="00F66940"/>
    <w:rsid w:val="00F83527"/>
    <w:rsid w:val="00F94FAD"/>
    <w:rsid w:val="00FC69F9"/>
    <w:rsid w:val="00FD027E"/>
    <w:rsid w:val="00FD57E6"/>
    <w:rsid w:val="00FD583F"/>
    <w:rsid w:val="00FD7488"/>
    <w:rsid w:val="00FE1D24"/>
    <w:rsid w:val="00FE5B30"/>
    <w:rsid w:val="00FF16B4"/>
    <w:rsid w:val="00FF26D4"/>
    <w:rsid w:val="46E7196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90F948"/>
  <w15:docId w15:val="{ADBBCBA3-DD9B-480B-8CD7-6B82CD483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9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9E2812"/>
    <w:pPr>
      <w:keepNext/>
      <w:spacing w:after="240" w:line="240" w:lineRule="auto"/>
      <w:outlineLvl w:val="1"/>
    </w:pPr>
    <w:rPr>
      <w:rFonts w:ascii="Avenir LT Std 45 Book" w:eastAsiaTheme="majorEastAsia" w:hAnsi="Avenir LT Std 45 Book" w:cstheme="majorBidi"/>
      <w:color w:val="0F0D29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1476BE"/>
    <w:pPr>
      <w:keepNext/>
      <w:keepLines/>
      <w:spacing w:before="40"/>
      <w:jc w:val="both"/>
      <w:outlineLvl w:val="2"/>
    </w:pPr>
    <w:rPr>
      <w:rFonts w:ascii="Avenir LT Std 45 Book" w:eastAsiaTheme="majorEastAsia" w:hAnsi="Avenir LT Std 45 Book" w:cstheme="majorBidi"/>
      <w:color w:val="012639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C75FD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13A57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9"/>
    <w:rsid w:val="009E2812"/>
    <w:rPr>
      <w:rFonts w:ascii="Avenir LT Std 45 Book" w:eastAsiaTheme="majorEastAsia" w:hAnsi="Avenir LT Std 45 Book" w:cstheme="majorBidi"/>
      <w:b/>
      <w:color w:val="0F0D29" w:themeColor="text1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0E1CAE"/>
    <w:pPr>
      <w:jc w:val="both"/>
    </w:pPr>
    <w:rPr>
      <w:rFonts w:ascii="Avenir LT Std 45 Book" w:hAnsi="Avenir LT Std 45 Book"/>
      <w:b w:val="0"/>
      <w:color w:val="0F0D29" w:themeColor="text1"/>
      <w:sz w:val="24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0E1CAE"/>
    <w:rPr>
      <w:rFonts w:ascii="Avenir LT Std 45 Book" w:eastAsiaTheme="minorEastAsia" w:hAnsi="Avenir LT Std 45 Book"/>
      <w:color w:val="0F0D29" w:themeColor="text1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NormalWeb">
    <w:name w:val="Normal (Web)"/>
    <w:basedOn w:val="Normal"/>
    <w:uiPriority w:val="99"/>
    <w:semiHidden/>
    <w:unhideWhenUsed/>
    <w:rsid w:val="00717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s-EC" w:eastAsia="es-EC"/>
    </w:rPr>
  </w:style>
  <w:style w:type="character" w:styleId="Fuerte">
    <w:name w:val="Strong"/>
    <w:basedOn w:val="Fuentedeprrafopredeter"/>
    <w:uiPriority w:val="22"/>
    <w:qFormat/>
    <w:rsid w:val="00717791"/>
    <w:rPr>
      <w:b/>
      <w:bCs/>
    </w:rPr>
  </w:style>
  <w:style w:type="character" w:customStyle="1" w:styleId="Ttulo3Car">
    <w:name w:val="Título 3 Car"/>
    <w:basedOn w:val="Fuentedeprrafopredeter"/>
    <w:link w:val="Ttulo3"/>
    <w:uiPriority w:val="5"/>
    <w:rsid w:val="001476BE"/>
    <w:rPr>
      <w:rFonts w:ascii="Avenir LT Std 45 Book" w:eastAsiaTheme="majorEastAsia" w:hAnsi="Avenir LT Std 45 Book" w:cstheme="majorBidi"/>
      <w:b/>
      <w:color w:val="012639" w:themeColor="accent1" w:themeShade="7F"/>
    </w:rPr>
  </w:style>
  <w:style w:type="paragraph" w:styleId="TtuloTDC">
    <w:name w:val="TOC Heading"/>
    <w:basedOn w:val="Ttulo1"/>
    <w:next w:val="Normal"/>
    <w:uiPriority w:val="39"/>
    <w:unhideWhenUsed/>
    <w:qFormat/>
    <w:rsid w:val="002A4F5C"/>
    <w:pPr>
      <w:keepLines/>
      <w:spacing w:after="0" w:line="259" w:lineRule="auto"/>
      <w:outlineLvl w:val="9"/>
    </w:pPr>
    <w:rPr>
      <w:b w:val="0"/>
      <w:color w:val="013A57" w:themeColor="accent1" w:themeShade="BF"/>
      <w:kern w:val="0"/>
      <w:sz w:val="32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2A4F5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A4F5C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2A4F5C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2A4F5C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0B93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1"/>
    <w:rsid w:val="00C75FD1"/>
    <w:rPr>
      <w:rFonts w:asciiTheme="majorHAnsi" w:eastAsiaTheme="majorEastAsia" w:hAnsiTheme="majorHAnsi" w:cstheme="majorBidi"/>
      <w:b/>
      <w:i/>
      <w:iCs/>
      <w:color w:val="013A57" w:themeColor="accent1" w:themeShade="BF"/>
      <w:sz w:val="28"/>
      <w:szCs w:val="22"/>
    </w:rPr>
  </w:style>
  <w:style w:type="paragraph" w:styleId="TDC4">
    <w:name w:val="toc 4"/>
    <w:basedOn w:val="Normal"/>
    <w:next w:val="Normal"/>
    <w:autoRedefine/>
    <w:uiPriority w:val="39"/>
    <w:unhideWhenUsed/>
    <w:rsid w:val="00C8507D"/>
    <w:pPr>
      <w:spacing w:after="100"/>
      <w:ind w:left="840"/>
    </w:pPr>
  </w:style>
  <w:style w:type="paragraph" w:styleId="Prrafodelista">
    <w:name w:val="List Paragraph"/>
    <w:basedOn w:val="Normal"/>
    <w:uiPriority w:val="34"/>
    <w:unhideWhenUsed/>
    <w:qFormat/>
    <w:rsid w:val="00C97399"/>
    <w:pPr>
      <w:ind w:left="720"/>
      <w:contextualSpacing/>
    </w:pPr>
  </w:style>
  <w:style w:type="paragraph" w:styleId="Sinespaciado">
    <w:name w:val="No Spacing"/>
    <w:uiPriority w:val="1"/>
    <w:qFormat/>
    <w:rsid w:val="00FE5B30"/>
    <w:pPr>
      <w:spacing w:after="0" w:line="240" w:lineRule="auto"/>
    </w:pPr>
    <w:rPr>
      <w:kern w:val="2"/>
      <w:sz w:val="22"/>
      <w:szCs w:val="22"/>
      <w:lang w:val="es-EC"/>
      <w14:ligatures w14:val="standardContextual"/>
    </w:rPr>
  </w:style>
  <w:style w:type="table" w:customStyle="1" w:styleId="Style20">
    <w:name w:val="_Style 20"/>
    <w:basedOn w:val="Tablanormal"/>
    <w:rsid w:val="00FE5B30"/>
    <w:pPr>
      <w:spacing w:after="0" w:line="240" w:lineRule="auto"/>
    </w:pPr>
    <w:rPr>
      <w:rFonts w:ascii="Calibri" w:eastAsia="Calibri" w:hAnsi="Calibri" w:cs="Calibri"/>
      <w:sz w:val="20"/>
      <w:szCs w:val="20"/>
      <w:lang w:val="es-419" w:eastAsia="es-419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21">
    <w:name w:val="_Style 21"/>
    <w:basedOn w:val="Tablanormal"/>
    <w:rsid w:val="00FE5B30"/>
    <w:pPr>
      <w:spacing w:after="0" w:line="240" w:lineRule="auto"/>
    </w:pPr>
    <w:rPr>
      <w:rFonts w:ascii="Calibri" w:eastAsia="Calibri" w:hAnsi="Calibri" w:cs="Calibri"/>
      <w:sz w:val="20"/>
      <w:szCs w:val="20"/>
      <w:lang w:val="es-419" w:eastAsia="es-419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22">
    <w:name w:val="_Style 22"/>
    <w:basedOn w:val="Tablanormal"/>
    <w:rsid w:val="00FE5B30"/>
    <w:pPr>
      <w:spacing w:after="0" w:line="240" w:lineRule="auto"/>
    </w:pPr>
    <w:rPr>
      <w:rFonts w:ascii="Calibri" w:eastAsia="Calibri" w:hAnsi="Calibri" w:cs="Calibri"/>
      <w:sz w:val="20"/>
      <w:szCs w:val="20"/>
      <w:lang w:val="es-419" w:eastAsia="es-419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4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1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0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9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hyperlink" Target="https://becasuperarse.ec/admin/login" TargetMode="External"/><Relationship Id="rId20" Type="http://schemas.openxmlformats.org/officeDocument/2006/relationships/image" Target="media/image6.png"/><Relationship Id="rId29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5" Type="http://schemas.openxmlformats.org/officeDocument/2006/relationships/numbering" Target="numbering.xml"/><Relationship Id="rId15" Type="http://schemas.openxmlformats.org/officeDocument/2006/relationships/hyperlink" Target="https://becasuperarse.ec/admin/login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porteISTS\AppData\Local\Microsoft\Office\16.0\DTS\es-EC%7b667A43AE-0029-48F7-9795-0231DB72C356%7d\%7bF137470E-232A-4747-B81C-27D62777FA14%7dtf16392850_win32.dotx" TargetMode="External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f3c61038-e7c8-4d33-a964-7f9f00fd2b3a" xsi:nil="true"/>
    <lcf76f155ced4ddcb4097134ff3c332f xmlns="f3c61038-e7c8-4d33-a964-7f9f00fd2b3a">
      <Terms xmlns="http://schemas.microsoft.com/office/infopath/2007/PartnerControls"/>
    </lcf76f155ced4ddcb4097134ff3c332f>
    <TaxCatchAll xmlns="29f60c09-949b-4469-9fa1-1c77a4667b3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B42B604429FF4F9423BB53F66B3DF3" ma:contentTypeVersion="16" ma:contentTypeDescription="Crear nuevo documento." ma:contentTypeScope="" ma:versionID="6db1e2b6861862f267ed073b0f05d040">
  <xsd:schema xmlns:xsd="http://www.w3.org/2001/XMLSchema" xmlns:xs="http://www.w3.org/2001/XMLSchema" xmlns:p="http://schemas.microsoft.com/office/2006/metadata/properties" xmlns:ns2="f3c61038-e7c8-4d33-a964-7f9f00fd2b3a" xmlns:ns3="29f60c09-949b-4469-9fa1-1c77a4667b36" targetNamespace="http://schemas.microsoft.com/office/2006/metadata/properties" ma:root="true" ma:fieldsID="b66015ff6d704f7ef96745f7bc059a08" ns2:_="" ns3:_="">
    <xsd:import namespace="f3c61038-e7c8-4d33-a964-7f9f00fd2b3a"/>
    <xsd:import namespace="29f60c09-949b-4469-9fa1-1c77a4667b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c61038-e7c8-4d33-a964-7f9f00fd2b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96a8cb2e-fff0-4a52-aa3a-187c78d042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3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60c09-949b-4469-9fa1-1c77a4667b3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c6df74a-ebdf-49da-9a95-df24d616e519}" ma:internalName="TaxCatchAll" ma:showField="CatchAllData" ma:web="29f60c09-949b-4469-9fa1-1c77a4667b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1131D3-7AB2-4BA9-9762-B3ED993135AA}">
  <ds:schemaRefs>
    <ds:schemaRef ds:uri="http://schemas.microsoft.com/office/2006/metadata/properties"/>
    <ds:schemaRef ds:uri="http://schemas.microsoft.com/office/infopath/2007/PartnerControls"/>
    <ds:schemaRef ds:uri="f3c61038-e7c8-4d33-a964-7f9f00fd2b3a"/>
    <ds:schemaRef ds:uri="29f60c09-949b-4469-9fa1-1c77a4667b36"/>
  </ds:schemaRefs>
</ds:datastoreItem>
</file>

<file path=customXml/itemProps2.xml><?xml version="1.0" encoding="utf-8"?>
<ds:datastoreItem xmlns:ds="http://schemas.openxmlformats.org/officeDocument/2006/customXml" ds:itemID="{AB1EC45F-7491-4BBE-8361-BA24639B11C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F83563-4857-478D-95EA-9E0C382C9C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c61038-e7c8-4d33-a964-7f9f00fd2b3a"/>
    <ds:schemaRef ds:uri="29f60c09-949b-4469-9fa1-1c77a4667b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52F51A-DAEF-4493-BE1E-723C7B006F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{F137470E-232A-4747-B81C-27D62777FA14}tf16392850_win32</Template>
  <TotalTime>124</TotalTime>
  <Pages>13</Pages>
  <Words>1414</Words>
  <Characters>8065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SoporteISTS</dc:creator>
  <cp:keywords/>
  <cp:lastModifiedBy>MATIAS SCOTT VALDIVIESO SALVATIERRA</cp:lastModifiedBy>
  <cp:revision>24</cp:revision>
  <cp:lastPrinted>2024-11-26T13:44:00Z</cp:lastPrinted>
  <dcterms:created xsi:type="dcterms:W3CDTF">2024-11-26T13:44:00Z</dcterms:created>
  <dcterms:modified xsi:type="dcterms:W3CDTF">2026-04-20T18:49:00Z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  <property fmtid="{D5CDD505-2E9C-101B-9397-08002B2CF9AE}" pid="3" name="ContentTypeId">
    <vt:lpwstr>0x01010060B42B604429FF4F9423BB53F66B3DF3</vt:lpwstr>
  </property>
  <property fmtid="{D5CDD505-2E9C-101B-9397-08002B2CF9AE}" pid="4" name="MediaServiceImageTags">
    <vt:lpwstr/>
  </property>
</Properties>
</file>